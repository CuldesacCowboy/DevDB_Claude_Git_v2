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glossary/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alias w:val="Date"/>
        <w:tag w:val="Date"/>
        <w:id w:val="-1797359151"/>
        <w:placeholder>
          <w:docPart w:val="DB6133D6D1D84066AEF79DDF7442B2B5"/>
        </w:placeholder>
        <w:dataBinding w:prefixMappings="xmlns:ns0='http://schemas.microsoft.com/office/2006/coverPageProps' " w:xpath="/ns0:CoverPageProperties[1]/ns0:PublishDate[1]" w:storeItemID="{55AF091B-3C7A-41E3-B477-F2FDAA23CFDA}"/>
        <w:date w:fullDate="2015-11-03T00:00:00Z">
          <w:dateFormat w:val="MMMM d, yyyy"/>
          <w:lid w:val="en-US"/>
          <w:storeMappedDataAs w:val="dateTime"/>
          <w:calendar w:val="gregorian"/>
        </w:date>
      </w:sdtPr>
      <w:sdtEndPr/>
      <w:sdtContent>
        <w:p w:rsidR="00CE6467" w:rsidRDefault="00801085">
          <w:pPr>
            <w:pStyle w:val="Date"/>
          </w:pPr>
          <w:r>
            <w:t>November 3, 2015</w:t>
          </w:r>
        </w:p>
      </w:sdtContent>
    </w:sdt>
    <w:sdt>
      <w:sdtPr>
        <w:alias w:val="Recipient Name"/>
        <w:tag w:val=""/>
        <w:id w:val="-2028854023"/>
        <w:placeholder>
          <w:docPart w:val="09CCB4215DA74ACF915860146D241FD2"/>
        </w:placeholder>
        <w:dataBinding w:prefixMappings="xmlns:ns0='http://schemas.microsoft.com/office/2006/coverPageProps' " w:xpath="/ns0:CoverPageProperties[1]/ns0:CompanyFax[1]" w:storeItemID="{55AF091B-3C7A-41E3-B477-F2FDAA23CFDA}"/>
        <w:text/>
      </w:sdtPr>
      <w:sdtEndPr/>
      <w:sdtContent>
        <w:p w:rsidR="00CE6467" w:rsidRDefault="00801085">
          <w:pPr>
            <w:pStyle w:val="Address"/>
          </w:pPr>
          <w:r>
            <w:t>Nancy Clary</w:t>
          </w:r>
        </w:p>
      </w:sdtContent>
    </w:sdt>
    <w:p w:rsidR="00CE6467" w:rsidRDefault="00801085">
      <w:pPr>
        <w:pStyle w:val="Address"/>
      </w:pPr>
      <w:r>
        <w:t>Township Supervisor</w:t>
      </w:r>
    </w:p>
    <w:p w:rsidR="00CE6467" w:rsidRDefault="00801085">
      <w:pPr>
        <w:pStyle w:val="Address"/>
      </w:pPr>
      <w:r>
        <w:t>Algoma Township</w:t>
      </w:r>
    </w:p>
    <w:p w:rsidR="00CE6467" w:rsidRDefault="00801085">
      <w:pPr>
        <w:pStyle w:val="Address"/>
      </w:pPr>
      <w:r>
        <w:t>10531 Algoma Ave.</w:t>
      </w:r>
    </w:p>
    <w:p w:rsidR="00CE6467" w:rsidRDefault="00801085">
      <w:pPr>
        <w:pStyle w:val="Address"/>
      </w:pPr>
      <w:r>
        <w:t>Rockford, MI 49341</w:t>
      </w:r>
    </w:p>
    <w:p w:rsidR="00CE6467" w:rsidRDefault="004B0BF5">
      <w:pPr>
        <w:pStyle w:val="Salutation"/>
      </w:pPr>
      <w:r>
        <w:t xml:space="preserve">Dear </w:t>
      </w:r>
      <w:sdt>
        <w:sdtPr>
          <w:alias w:val="Recipient Name"/>
          <w:tag w:val=""/>
          <w:id w:val="569389569"/>
          <w:placeholder>
            <w:docPart w:val="09CCB4215DA74ACF915860146D241FD2"/>
          </w:placeholder>
          <w:dataBinding w:prefixMappings="xmlns:ns0='http://schemas.microsoft.com/office/2006/coverPageProps' " w:xpath="/ns0:CoverPageProperties[1]/ns0:CompanyFax[1]" w:storeItemID="{55AF091B-3C7A-41E3-B477-F2FDAA23CFDA}"/>
          <w:text/>
        </w:sdtPr>
        <w:sdtEndPr/>
        <w:sdtContent>
          <w:r w:rsidR="00801085">
            <w:t>Nancy Clary</w:t>
          </w:r>
        </w:sdtContent>
      </w:sdt>
      <w:r>
        <w:t>:</w:t>
      </w:r>
    </w:p>
    <w:p w:rsidR="00CE6467" w:rsidRDefault="00801085">
      <w:r>
        <w:t xml:space="preserve">We wanted to follow up our conversation with Julie Sjogren requesting Algoma Township assistance in bringing public water to our Phase II project at 43 North due to our experiencing the same issues with the aquifer problems as were encountered by the Wolven Ridge development.  If you have any questions please contact me </w:t>
      </w:r>
      <w:r w:rsidR="0069232F">
        <w:t>via cell phone at 616-450-9487 or email at dhkraker@aol.com.</w:t>
      </w:r>
    </w:p>
    <w:p w:rsidR="00CE6467" w:rsidRDefault="004B0BF5">
      <w:pPr>
        <w:pStyle w:val="Closing"/>
      </w:pPr>
      <w:r>
        <w:lastRenderedPageBreak/>
        <w:t>Sincerely,</w:t>
      </w:r>
    </w:p>
    <w:p w:rsidR="001F48BE" w:rsidRDefault="001F48BE" w:rsidP="0069232F">
      <w:r>
        <w:t>Dale Kraker</w:t>
      </w:r>
      <w:bookmarkStart w:id="0" w:name="_GoBack"/>
      <w:bookmarkEnd w:id="0"/>
    </w:p>
    <w:p w:rsidR="001F48BE" w:rsidRDefault="001F48BE" w:rsidP="0069232F"/>
    <w:p w:rsidR="0069232F" w:rsidRPr="0069232F" w:rsidRDefault="0069232F" w:rsidP="0069232F">
      <w:r>
        <w:t>Cc: Julie Sjogren – Algoma Township Planning Department</w:t>
      </w:r>
    </w:p>
    <w:sectPr w:rsidR="0069232F" w:rsidRPr="0069232F">
      <w:headerReference w:type="default" r:id="rId8"/>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1085" w:rsidRDefault="00801085">
      <w:pPr>
        <w:spacing w:after="0" w:line="240" w:lineRule="auto"/>
      </w:pPr>
      <w:r>
        <w:separator/>
      </w:r>
    </w:p>
  </w:endnote>
  <w:endnote w:type="continuationSeparator" w:id="0">
    <w:p w:rsidR="00801085" w:rsidRDefault="00801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1085" w:rsidRDefault="00801085">
      <w:pPr>
        <w:spacing w:after="0" w:line="240" w:lineRule="auto"/>
      </w:pPr>
      <w:r>
        <w:separator/>
      </w:r>
    </w:p>
  </w:footnote>
  <w:footnote w:type="continuationSeparator" w:id="0">
    <w:p w:rsidR="00801085" w:rsidRDefault="008010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alias w:val="Recipient Name"/>
      <w:tag w:val=""/>
      <w:id w:val="-1468971042"/>
      <w:placeholder>
        <w:docPart w:val="C06EFF0C4526413592FA4D9323C23D8E"/>
      </w:placeholder>
      <w:dataBinding w:prefixMappings="xmlns:ns0='http://schemas.microsoft.com/office/2006/coverPageProps' " w:xpath="/ns0:CoverPageProperties[1]/ns0:CompanyFax[1]" w:storeItemID="{55AF091B-3C7A-41E3-B477-F2FDAA23CFDA}"/>
      <w:text/>
    </w:sdtPr>
    <w:sdtEndPr/>
    <w:sdtContent>
      <w:p w:rsidR="00CE6467" w:rsidRDefault="00801085">
        <w:pPr>
          <w:pStyle w:val="Header"/>
        </w:pPr>
        <w:r>
          <w:t>Nancy Clary</w:t>
        </w:r>
      </w:p>
    </w:sdtContent>
  </w:sdt>
  <w:p w:rsidR="00CE6467" w:rsidRDefault="001F48BE">
    <w:pPr>
      <w:pStyle w:val="Header"/>
    </w:pPr>
    <w:sdt>
      <w:sdtPr>
        <w:alias w:val="Date"/>
        <w:tag w:val="Date"/>
        <w:id w:val="-447781685"/>
        <w:placeholder>
          <w:docPart w:val="DB6133D6D1D84066AEF79DDF7442B2B5"/>
        </w:placeholder>
        <w:dataBinding w:prefixMappings="xmlns:ns0='http://schemas.microsoft.com/office/2006/coverPageProps' " w:xpath="/ns0:CoverPageProperties[1]/ns0:PublishDate[1]" w:storeItemID="{55AF091B-3C7A-41E3-B477-F2FDAA23CFDA}"/>
        <w:date w:fullDate="2015-11-03T00:00:00Z">
          <w:dateFormat w:val="MMMM d, yyyy"/>
          <w:lid w:val="en-US"/>
          <w:storeMappedDataAs w:val="dateTime"/>
          <w:calendar w:val="gregorian"/>
        </w:date>
      </w:sdtPr>
      <w:sdtEndPr/>
      <w:sdtContent>
        <w:r w:rsidR="00801085">
          <w:t>November 3, 2015</w:t>
        </w:r>
      </w:sdtContent>
    </w:sdt>
  </w:p>
  <w:p w:rsidR="00CE6467" w:rsidRDefault="004B0BF5">
    <w:pPr>
      <w:pStyle w:val="Header"/>
    </w:pPr>
    <w:r>
      <w:t xml:space="preserve">Page </w:t>
    </w:r>
    <w:r>
      <w:fldChar w:fldCharType="begin"/>
    </w:r>
    <w:r>
      <w:instrText xml:space="preserve"> PAGE   \* MERGEFORMAT </w:instrText>
    </w:r>
    <w:r>
      <w:fldChar w:fldCharType="separate"/>
    </w:r>
    <w:r>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085"/>
    <w:rsid w:val="001926C3"/>
    <w:rsid w:val="001F3936"/>
    <w:rsid w:val="001F48BE"/>
    <w:rsid w:val="002E3E28"/>
    <w:rsid w:val="004B0BF5"/>
    <w:rsid w:val="004C422E"/>
    <w:rsid w:val="0059698A"/>
    <w:rsid w:val="005E5BF9"/>
    <w:rsid w:val="005E7E93"/>
    <w:rsid w:val="00686327"/>
    <w:rsid w:val="0069232F"/>
    <w:rsid w:val="00801085"/>
    <w:rsid w:val="00802520"/>
    <w:rsid w:val="008E4979"/>
    <w:rsid w:val="00901D47"/>
    <w:rsid w:val="00AA112C"/>
    <w:rsid w:val="00B1175D"/>
    <w:rsid w:val="00B849ED"/>
    <w:rsid w:val="00CE6467"/>
    <w:rsid w:val="00ED3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40" w:line="276" w:lineRule="auto"/>
      </w:pPr>
    </w:pPrDefault>
  </w:docDefaults>
  <w:latentStyles w:defLockedState="0" w:defUIPriority="99" w:defSemiHidden="0" w:defUnhideWhenUsed="0" w:defQFormat="0" w:count="371">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pacing w:val="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pPr>
      <w:spacing w:after="0"/>
    </w:pPr>
  </w:style>
  <w:style w:type="paragraph" w:styleId="Closing">
    <w:name w:val="Closing"/>
    <w:basedOn w:val="Normal"/>
    <w:next w:val="Signature"/>
    <w:qFormat/>
    <w:pPr>
      <w:keepNext/>
      <w:spacing w:after="1000" w:line="240" w:lineRule="auto"/>
    </w:pPr>
  </w:style>
  <w:style w:type="paragraph" w:styleId="Signature">
    <w:name w:val="Signature"/>
    <w:basedOn w:val="Normal"/>
    <w:next w:val="Normal"/>
    <w:qFormat/>
    <w:pPr>
      <w:keepNext/>
      <w:spacing w:after="360"/>
      <w:contextualSpacing/>
    </w:pPr>
  </w:style>
  <w:style w:type="paragraph" w:styleId="Date">
    <w:name w:val="Date"/>
    <w:basedOn w:val="Normal"/>
    <w:next w:val="Normal"/>
    <w:qFormat/>
    <w:pPr>
      <w:spacing w:after="480" w:line="240" w:lineRule="auto"/>
    </w:pPr>
  </w:style>
  <w:style w:type="paragraph" w:styleId="Header">
    <w:name w:val="header"/>
    <w:basedOn w:val="Normal"/>
    <w:link w:val="HeaderChar"/>
    <w:uiPriority w:val="99"/>
    <w:unhideWhenUsed/>
    <w:pPr>
      <w:tabs>
        <w:tab w:val="center" w:pos="4680"/>
        <w:tab w:val="right" w:pos="9360"/>
      </w:tabs>
      <w:contextualSpacing/>
    </w:pPr>
  </w:style>
  <w:style w:type="character" w:customStyle="1" w:styleId="HeaderChar">
    <w:name w:val="Header Char"/>
    <w:basedOn w:val="DefaultParagraphFont"/>
    <w:link w:val="Header"/>
    <w:uiPriority w:val="99"/>
    <w:rPr>
      <w:spacing w:val="4"/>
      <w:sz w:val="20"/>
    </w:rPr>
  </w:style>
  <w:style w:type="character" w:styleId="PlaceholderText">
    <w:name w:val="Placeholder Text"/>
    <w:basedOn w:val="DefaultParagraphFont"/>
    <w:uiPriority w:val="99"/>
    <w:semiHidden/>
    <w:rPr>
      <w:color w:val="808080"/>
    </w:rPr>
  </w:style>
  <w:style w:type="paragraph" w:styleId="Salutation">
    <w:name w:val="Salutation"/>
    <w:basedOn w:val="Normal"/>
    <w:next w:val="Normal"/>
    <w:qFormat/>
    <w:pPr>
      <w:spacing w:before="400" w:after="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45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01\AppData\Roaming\Microsoft\Templates\Letter%20requesting%20assistance%20with%20job%20search.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B6133D6D1D84066AEF79DDF7442B2B5"/>
        <w:category>
          <w:name w:val="General"/>
          <w:gallery w:val="placeholder"/>
        </w:category>
        <w:types>
          <w:type w:val="bbPlcHdr"/>
        </w:types>
        <w:behaviors>
          <w:behavior w:val="content"/>
        </w:behaviors>
        <w:guid w:val="{037AAF35-C9AD-4678-A12B-C96D62EBB123}"/>
      </w:docPartPr>
      <w:docPartBody>
        <w:p w:rsidR="00DF1299" w:rsidRDefault="00DF1299">
          <w:pPr>
            <w:pStyle w:val="DB6133D6D1D84066AEF79DDF7442B2B5"/>
          </w:pPr>
          <w:r>
            <w:t>[Date]</w:t>
          </w:r>
        </w:p>
      </w:docPartBody>
    </w:docPart>
    <w:docPart>
      <w:docPartPr>
        <w:name w:val="09CCB4215DA74ACF915860146D241FD2"/>
        <w:category>
          <w:name w:val="General"/>
          <w:gallery w:val="placeholder"/>
        </w:category>
        <w:types>
          <w:type w:val="bbPlcHdr"/>
        </w:types>
        <w:behaviors>
          <w:behavior w:val="content"/>
        </w:behaviors>
        <w:guid w:val="{5189C64E-2901-4060-B4F7-C896EB0C4978}"/>
      </w:docPartPr>
      <w:docPartBody>
        <w:p w:rsidR="00DF1299" w:rsidRDefault="00DF1299">
          <w:pPr>
            <w:pStyle w:val="09CCB4215DA74ACF915860146D241FD2"/>
          </w:pPr>
          <w:r>
            <w:rPr>
              <w:rStyle w:val="PlaceholderText"/>
            </w:rPr>
            <w:t>[Recipient Name]</w:t>
          </w:r>
        </w:p>
      </w:docPartBody>
    </w:docPart>
    <w:docPart>
      <w:docPartPr>
        <w:name w:val="C06EFF0C4526413592FA4D9323C23D8E"/>
        <w:category>
          <w:name w:val="General"/>
          <w:gallery w:val="placeholder"/>
        </w:category>
        <w:types>
          <w:type w:val="bbPlcHdr"/>
        </w:types>
        <w:behaviors>
          <w:behavior w:val="content"/>
        </w:behaviors>
        <w:guid w:val="{7BED3A02-819B-493F-817F-1F8B86C6C3C4}"/>
      </w:docPartPr>
      <w:docPartBody>
        <w:p w:rsidR="00DF1299" w:rsidRDefault="00DF1299">
          <w:pPr>
            <w:pStyle w:val="C06EFF0C4526413592FA4D9323C23D8E"/>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299"/>
    <w:rsid w:val="00DF1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616326E630499EAC2D61E54115ED57">
    <w:name w:val="0F616326E630499EAC2D61E54115ED57"/>
  </w:style>
  <w:style w:type="paragraph" w:customStyle="1" w:styleId="0FEC8D23B9414D9784C2683B69284BB5">
    <w:name w:val="0FEC8D23B9414D9784C2683B69284BB5"/>
  </w:style>
  <w:style w:type="paragraph" w:customStyle="1" w:styleId="61512A1F6A164867AA41E04378821068">
    <w:name w:val="61512A1F6A164867AA41E04378821068"/>
  </w:style>
  <w:style w:type="paragraph" w:customStyle="1" w:styleId="DB6133D6D1D84066AEF79DDF7442B2B5">
    <w:name w:val="DB6133D6D1D84066AEF79DDF7442B2B5"/>
  </w:style>
  <w:style w:type="character" w:styleId="PlaceholderText">
    <w:name w:val="Placeholder Text"/>
    <w:basedOn w:val="DefaultParagraphFont"/>
    <w:uiPriority w:val="99"/>
    <w:semiHidden/>
    <w:rPr>
      <w:color w:val="808080"/>
    </w:rPr>
  </w:style>
  <w:style w:type="paragraph" w:customStyle="1" w:styleId="09CCB4215DA74ACF915860146D241FD2">
    <w:name w:val="09CCB4215DA74ACF915860146D241FD2"/>
  </w:style>
  <w:style w:type="paragraph" w:customStyle="1" w:styleId="C60565EB2E2241FC8220EEE08F88A968">
    <w:name w:val="C60565EB2E2241FC8220EEE08F88A968"/>
  </w:style>
  <w:style w:type="paragraph" w:customStyle="1" w:styleId="C06EFF0C4526413592FA4D9323C23D8E">
    <w:name w:val="C06EFF0C4526413592FA4D9323C23D8E"/>
  </w:style>
  <w:style w:type="paragraph" w:customStyle="1" w:styleId="71284CFB7863483F901D4A21CF8A44A7">
    <w:name w:val="71284CFB7863483F901D4A21CF8A44A7"/>
  </w:style>
  <w:style w:type="paragraph" w:customStyle="1" w:styleId="3A3EBCC082A24E81B5BC5F9307D9C969">
    <w:name w:val="3A3EBCC082A24E81B5BC5F9307D9C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2015-11-03T00:00:00</PublishDate>
  <Abstract/>
  <CompanyAddress/>
  <CompanyPhone/>
  <CompanyFax>Nancy Clary</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2AA052-D17D-4381-9586-E7845019B2F2}"/>
</file>

<file path=customXml/itemProps3.xml><?xml version="1.0" encoding="utf-8"?>
<ds:datastoreItem xmlns:ds="http://schemas.openxmlformats.org/officeDocument/2006/customXml" ds:itemID="{820F559B-EC4F-498D-8924-2561B7D249A4}"/>
</file>

<file path=customXml/itemProps4.xml><?xml version="1.0" encoding="utf-8"?>
<ds:datastoreItem xmlns:ds="http://schemas.openxmlformats.org/officeDocument/2006/customXml" ds:itemID="{54EC081A-7BC0-4732-A3A5-3D5D98612384}"/>
</file>

<file path=docProps/app.xml><?xml version="1.0" encoding="utf-8"?>
<Properties xmlns="http://schemas.openxmlformats.org/officeDocument/2006/extended-properties" xmlns:vt="http://schemas.openxmlformats.org/officeDocument/2006/docPropsVTypes">
  <Template>Letter requesting assistance with job search</Template>
  <TotalTime>0</TotalTime>
  <Pages>1</Pages>
  <Words>87</Words>
  <Characters>502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1</cp:revision>
  <dcterms:created xsi:type="dcterms:W3CDTF">2015-11-04T13:26:00Z</dcterms:created>
  <dcterms:modified xsi:type="dcterms:W3CDTF">2015-11-04T13:26:00Z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TC034649659991</vt:lpwstr>
  </property>
  <property fmtid="{D5CDD505-2E9C-101B-9397-08002B2CF9AE}" pid="3" name="ContentTypeId">
    <vt:lpwstr>0x010100945833250F1FA14181152E496B7BA299</vt:lpwstr>
  </property>
</Properties>
</file>