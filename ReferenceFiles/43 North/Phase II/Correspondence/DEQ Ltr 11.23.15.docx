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alias w:val="Your Name"/>
        <w:tag w:val="Your Name"/>
        <w:id w:val="-1786799709"/>
        <w:placeholder>
          <w:docPart w:val="FD87E2990E284A98A44D8970A392905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:rsidR="00B933B1" w:rsidRDefault="006A1F0D">
          <w:pPr>
            <w:pStyle w:val="Address"/>
          </w:pPr>
          <w:r>
            <w:t>Dale Kraker</w:t>
          </w:r>
        </w:p>
      </w:sdtContent>
    </w:sdt>
    <w:p w:rsidR="000C5189" w:rsidRDefault="000C5189">
      <w:pPr>
        <w:pStyle w:val="Address"/>
      </w:pPr>
      <w:r>
        <w:t>Wolven Investments LLC</w:t>
      </w:r>
    </w:p>
    <w:p w:rsidR="00B933B1" w:rsidRDefault="000C5189">
      <w:pPr>
        <w:pStyle w:val="Address"/>
      </w:pPr>
      <w:r>
        <w:t>3115 Railway Dr.</w:t>
      </w:r>
      <w:r>
        <w:tab/>
      </w:r>
    </w:p>
    <w:p w:rsidR="00B933B1" w:rsidRDefault="000C5189">
      <w:pPr>
        <w:pStyle w:val="Address"/>
      </w:pPr>
      <w:r>
        <w:t>Byron Center, MI 49315</w:t>
      </w:r>
    </w:p>
    <w:sdt>
      <w:sdtPr>
        <w:alias w:val="Date"/>
        <w:tag w:val="Date"/>
        <w:id w:val="-1797359151"/>
        <w:placeholder>
          <w:docPart w:val="F14BD24102CD4198A96863A0929D8275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15-11-23T00:00:00Z">
          <w:dateFormat w:val="MMMM d, yyyy"/>
          <w:lid w:val="en-US"/>
          <w:storeMappedDataAs w:val="dateTime"/>
          <w:calendar w:val="gregorian"/>
        </w:date>
      </w:sdtPr>
      <w:sdtEndPr/>
      <w:sdtContent>
        <w:p w:rsidR="00B933B1" w:rsidRDefault="000C5189">
          <w:pPr>
            <w:pStyle w:val="Date"/>
          </w:pPr>
          <w:r>
            <w:t>November 23, 2015</w:t>
          </w:r>
        </w:p>
      </w:sdtContent>
    </w:sdt>
    <w:sdt>
      <w:sdtPr>
        <w:alias w:val="Recipient Name"/>
        <w:tag w:val=""/>
        <w:id w:val="-2028854023"/>
        <w:placeholder>
          <w:docPart w:val="3666F25BAD264A37AFEC24FA32DA151A"/>
        </w:placeholder>
        <w:dataBinding w:prefixMappings="xmlns:ns0='http://schemas.microsoft.com/office/2006/coverPageProps' " w:xpath="/ns0:CoverPageProperties[1]/ns0:CompanyFax[1]" w:storeItemID="{55AF091B-3C7A-41E3-B477-F2FDAA23CFDA}"/>
        <w:text/>
      </w:sdtPr>
      <w:sdtEndPr/>
      <w:sdtContent>
        <w:p w:rsidR="00B933B1" w:rsidRDefault="000C5189">
          <w:pPr>
            <w:pStyle w:val="Address"/>
          </w:pPr>
          <w:r>
            <w:t>Ms. Jacobs Stefanski</w:t>
          </w:r>
        </w:p>
      </w:sdtContent>
    </w:sdt>
    <w:p w:rsidR="00B933B1" w:rsidRDefault="000C5189">
      <w:pPr>
        <w:pStyle w:val="Address"/>
      </w:pPr>
      <w:r>
        <w:t>Senior Environmental Qualiity Analyst</w:t>
      </w:r>
    </w:p>
    <w:p w:rsidR="00B933B1" w:rsidRDefault="000C5189">
      <w:pPr>
        <w:pStyle w:val="Address"/>
      </w:pPr>
      <w:r>
        <w:t>MDEQ Water Resource Division</w:t>
      </w:r>
    </w:p>
    <w:p w:rsidR="00B933B1" w:rsidRDefault="000C5189">
      <w:pPr>
        <w:pStyle w:val="Address"/>
      </w:pPr>
      <w:r>
        <w:t>350Ottawa</w:t>
      </w:r>
      <w:bookmarkStart w:id="0" w:name="_GoBack"/>
      <w:bookmarkEnd w:id="0"/>
      <w:r>
        <w:t xml:space="preserve"> NW, Unit 10</w:t>
      </w:r>
    </w:p>
    <w:p w:rsidR="00B933B1" w:rsidRDefault="000C5189">
      <w:pPr>
        <w:pStyle w:val="Address"/>
      </w:pPr>
      <w:r>
        <w:t>Grand Rapids, MI 49503</w:t>
      </w:r>
    </w:p>
    <w:p w:rsidR="00B933B1" w:rsidRDefault="00394036">
      <w:pPr>
        <w:pStyle w:val="Salutation"/>
      </w:pPr>
      <w:r>
        <w:t xml:space="preserve">Dear </w:t>
      </w:r>
      <w:sdt>
        <w:sdtPr>
          <w:alias w:val="Recipient Name"/>
          <w:tag w:val=""/>
          <w:id w:val="569389569"/>
          <w:placeholder>
            <w:docPart w:val="3666F25BAD264A37AFEC24FA32DA151A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/>
        <w:sdtContent>
          <w:r w:rsidR="000C5189">
            <w:t>Ms. Jacobs Stefanski</w:t>
          </w:r>
        </w:sdtContent>
      </w:sdt>
      <w:r>
        <w:t>:</w:t>
      </w:r>
    </w:p>
    <w:p w:rsidR="000C5189" w:rsidRDefault="000C5189">
      <w:r>
        <w:t xml:space="preserve">We apologize for the issues observed during your November 10, 2015 site inspection of the 43 North Condominium project in Rockford, Michigan.  </w:t>
      </w:r>
    </w:p>
    <w:p w:rsidR="00B933B1" w:rsidRDefault="000C5189">
      <w:r>
        <w:t>We have worked with our underground contractor Dykstra Excavating to address the observed items by the corrective actions described per the attached letter</w:t>
      </w:r>
      <w:r w:rsidR="00CB6779">
        <w:t>.</w:t>
      </w:r>
    </w:p>
    <w:p w:rsidR="00CB6779" w:rsidRDefault="00CB6779">
      <w:r>
        <w:t>Item #1:  The silt fence has been repaired in two locations at the West end of Lapham Court and they have removed the silt and added a second row of silt fence on the West side of Lapham Drive.  In addition they have placed a third row of silt fence and a sump uphill to drop out sediment.</w:t>
      </w:r>
    </w:p>
    <w:p w:rsidR="00CB6779" w:rsidRDefault="00CB6779">
      <w:r>
        <w:t>Item #2:  Silt fence has been placed in the SouthWest corner of Lapham Court and Lapham Drive.</w:t>
      </w:r>
    </w:p>
    <w:p w:rsidR="00CB6779" w:rsidRDefault="00CB6779">
      <w:r>
        <w:t>The entire construction site including these areas will continue to monitored by Dykstra Excavating until the site is stable and the NOC has been terminated.</w:t>
      </w:r>
    </w:p>
    <w:p w:rsidR="00B933B1" w:rsidRDefault="00CB6779">
      <w:r>
        <w:t xml:space="preserve">If there are any further questions or concerns, please do not hesitate to let myself or our contractor know.  I can be reached at 616-450-9487 or </w:t>
      </w:r>
      <w:hyperlink r:id="rId8" w:history="1">
        <w:r w:rsidRPr="006A5858">
          <w:rPr>
            <w:rStyle w:val="Hyperlink"/>
          </w:rPr>
          <w:t>dhkraker@aol.com</w:t>
        </w:r>
      </w:hyperlink>
      <w:r>
        <w:t>.  Our contractor contact Jack Dykstra II at Dykstra Excavating can be reached at 616-453-4827.</w:t>
      </w:r>
    </w:p>
    <w:p w:rsidR="00B933B1" w:rsidRDefault="00394036">
      <w:pPr>
        <w:pStyle w:val="Closing"/>
      </w:pPr>
      <w:r>
        <w:t>Sincerely,</w:t>
      </w:r>
    </w:p>
    <w:p w:rsidR="00B53C8D" w:rsidRDefault="00394036" w:rsidP="00B53C8D">
      <w:pPr>
        <w:pStyle w:val="Signature"/>
        <w:tabs>
          <w:tab w:val="left" w:pos="2378"/>
        </w:tabs>
        <w:spacing w:after="0" w:line="240" w:lineRule="auto"/>
      </w:pPr>
      <w:sdt>
        <w:sdtPr>
          <w:alias w:val="Your Name"/>
          <w:tag w:val="Your Name"/>
          <w:id w:val="-409692515"/>
          <w:placeholder>
            <w:docPart w:val="FD87E2990E284A98A44D8970A392905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6A1F0D">
            <w:t>Dale Kraker</w:t>
          </w:r>
        </w:sdtContent>
      </w:sdt>
    </w:p>
    <w:p w:rsidR="00B53C8D" w:rsidRPr="00B53C8D" w:rsidRDefault="00B53C8D" w:rsidP="00B53C8D">
      <w:pPr>
        <w:spacing w:after="0" w:line="240" w:lineRule="auto"/>
      </w:pPr>
      <w:r>
        <w:t>Wolven Investments LLC</w:t>
      </w:r>
    </w:p>
    <w:sectPr w:rsidR="00B53C8D" w:rsidRPr="00B53C8D">
      <w:headerReference w:type="default" r:id="rId9"/>
      <w:pgSz w:w="12240" w:h="15840"/>
      <w:pgMar w:top="216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5189" w:rsidRDefault="000C5189">
      <w:pPr>
        <w:spacing w:after="0" w:line="240" w:lineRule="auto"/>
      </w:pPr>
      <w:r>
        <w:separator/>
      </w:r>
    </w:p>
  </w:endnote>
  <w:endnote w:type="continuationSeparator" w:id="0">
    <w:p w:rsidR="000C5189" w:rsidRDefault="000C5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5189" w:rsidRDefault="000C5189">
      <w:pPr>
        <w:spacing w:after="0" w:line="240" w:lineRule="auto"/>
      </w:pPr>
      <w:r>
        <w:separator/>
      </w:r>
    </w:p>
  </w:footnote>
  <w:footnote w:type="continuationSeparator" w:id="0">
    <w:p w:rsidR="000C5189" w:rsidRDefault="000C5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Recipient Name"/>
      <w:tag w:val=""/>
      <w:id w:val="-1468971042"/>
      <w:placeholder>
        <w:docPart w:val="F0DD3BF9F18440D39B054693DDB1543C"/>
      </w:placeholder>
      <w:dataBinding w:prefixMappings="xmlns:ns0='http://schemas.microsoft.com/office/2006/coverPageProps' " w:xpath="/ns0:CoverPageProperties[1]/ns0:CompanyFax[1]" w:storeItemID="{55AF091B-3C7A-41E3-B477-F2FDAA23CFDA}"/>
      <w:text/>
    </w:sdtPr>
    <w:sdtEndPr/>
    <w:sdtContent>
      <w:p w:rsidR="00B933B1" w:rsidRDefault="000C5189">
        <w:pPr>
          <w:pStyle w:val="Header"/>
        </w:pPr>
        <w:r>
          <w:t>Ms. Jacobs Stefanski</w:t>
        </w:r>
      </w:p>
    </w:sdtContent>
  </w:sdt>
  <w:p w:rsidR="00B933B1" w:rsidRDefault="00394036">
    <w:pPr>
      <w:pStyle w:val="Header"/>
    </w:pPr>
    <w:sdt>
      <w:sdtPr>
        <w:alias w:val="Date"/>
        <w:tag w:val="Date"/>
        <w:id w:val="-447781685"/>
        <w:placeholder>
          <w:docPart w:val="F14BD24102CD4198A96863A0929D8275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15-11-23T00:00:00Z">
          <w:dateFormat w:val="MMMM d, yyyy"/>
          <w:lid w:val="en-US"/>
          <w:storeMappedDataAs w:val="dateTime"/>
          <w:calendar w:val="gregorian"/>
        </w:date>
      </w:sdtPr>
      <w:sdtEndPr/>
      <w:sdtContent>
        <w:r w:rsidR="000C5189">
          <w:t>November 23, 2015</w:t>
        </w:r>
      </w:sdtContent>
    </w:sdt>
  </w:p>
  <w:p w:rsidR="00B933B1" w:rsidRDefault="00394036">
    <w:pPr>
      <w:pStyle w:val="Head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189"/>
    <w:rsid w:val="000C5189"/>
    <w:rsid w:val="001926C3"/>
    <w:rsid w:val="001F3936"/>
    <w:rsid w:val="002E3E28"/>
    <w:rsid w:val="00394036"/>
    <w:rsid w:val="004C422E"/>
    <w:rsid w:val="0059698A"/>
    <w:rsid w:val="005E5BF9"/>
    <w:rsid w:val="005E7E93"/>
    <w:rsid w:val="00686327"/>
    <w:rsid w:val="006A1F0D"/>
    <w:rsid w:val="00802520"/>
    <w:rsid w:val="008810F6"/>
    <w:rsid w:val="008E4979"/>
    <w:rsid w:val="00901D47"/>
    <w:rsid w:val="00AA112C"/>
    <w:rsid w:val="00B1175D"/>
    <w:rsid w:val="00B53C8D"/>
    <w:rsid w:val="00B849ED"/>
    <w:rsid w:val="00B933B1"/>
    <w:rsid w:val="00CB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0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pacing w:val="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qFormat/>
    <w:pPr>
      <w:spacing w:after="0"/>
    </w:pPr>
  </w:style>
  <w:style w:type="paragraph" w:styleId="Closing">
    <w:name w:val="Closing"/>
    <w:basedOn w:val="Normal"/>
    <w:next w:val="Signature"/>
    <w:qFormat/>
    <w:pPr>
      <w:keepNext/>
      <w:spacing w:after="1000" w:line="240" w:lineRule="auto"/>
    </w:pPr>
  </w:style>
  <w:style w:type="paragraph" w:styleId="Signature">
    <w:name w:val="Signature"/>
    <w:basedOn w:val="Normal"/>
    <w:next w:val="Normal"/>
    <w:qFormat/>
    <w:pPr>
      <w:keepNext/>
      <w:spacing w:after="360"/>
      <w:contextualSpacing/>
    </w:pPr>
  </w:style>
  <w:style w:type="paragraph" w:styleId="Date">
    <w:name w:val="Date"/>
    <w:basedOn w:val="Normal"/>
    <w:next w:val="Normal"/>
    <w:qFormat/>
    <w:pPr>
      <w:spacing w:after="48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spacing w:val="4"/>
      <w:sz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Salutation">
    <w:name w:val="Salutation"/>
    <w:basedOn w:val="Normal"/>
    <w:next w:val="Normal"/>
    <w:qFormat/>
    <w:pPr>
      <w:spacing w:before="400" w:after="200"/>
    </w:pPr>
  </w:style>
  <w:style w:type="character" w:styleId="Hyperlink">
    <w:name w:val="Hyperlink"/>
    <w:basedOn w:val="DefaultParagraphFont"/>
    <w:uiPriority w:val="99"/>
    <w:unhideWhenUsed/>
    <w:rsid w:val="00CB677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F6"/>
    <w:rPr>
      <w:rFonts w:ascii="Segoe UI" w:hAnsi="Segoe UI" w:cs="Segoe UI"/>
      <w:spacing w:val="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84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kraker@aol.com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k01\AppData\Roaming\Microsoft\Templates\Letter%20requesting%20assistance%20with%20job%20search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D87E2990E284A98A44D8970A3929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435B9-F000-462C-A3B2-F41C1BE39E64}"/>
      </w:docPartPr>
      <w:docPartBody>
        <w:p w:rsidR="00000000" w:rsidRDefault="00000000">
          <w:pPr>
            <w:pStyle w:val="FD87E2990E284A98A44D8970A3929051"/>
          </w:pPr>
          <w:r>
            <w:t>[Your Name]</w:t>
          </w:r>
        </w:p>
      </w:docPartBody>
    </w:docPart>
    <w:docPart>
      <w:docPartPr>
        <w:name w:val="F14BD24102CD4198A96863A0929D8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9D2DB-779E-4620-BDC6-5DF145C306D5}"/>
      </w:docPartPr>
      <w:docPartBody>
        <w:p w:rsidR="00000000" w:rsidRDefault="00000000">
          <w:pPr>
            <w:pStyle w:val="F14BD24102CD4198A96863A0929D8275"/>
          </w:pPr>
          <w:r>
            <w:t>[Date]</w:t>
          </w:r>
        </w:p>
      </w:docPartBody>
    </w:docPart>
    <w:docPart>
      <w:docPartPr>
        <w:name w:val="3666F25BAD264A37AFEC24FA32DA1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6E497-9CED-43F6-83FC-4A874E392D2C}"/>
      </w:docPartPr>
      <w:docPartBody>
        <w:p w:rsidR="00000000" w:rsidRDefault="00000000">
          <w:pPr>
            <w:pStyle w:val="3666F25BAD264A37AFEC24FA32DA151A"/>
          </w:pPr>
          <w:r>
            <w:rPr>
              <w:rStyle w:val="PlaceholderText"/>
            </w:rPr>
            <w:t>[Recipient Name]</w:t>
          </w:r>
        </w:p>
      </w:docPartBody>
    </w:docPart>
    <w:docPart>
      <w:docPartPr>
        <w:name w:val="F0DD3BF9F18440D39B054693DDB15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D45B5-A9CE-4436-B693-96314019D99C}"/>
      </w:docPartPr>
      <w:docPartBody>
        <w:p w:rsidR="00000000" w:rsidRDefault="00000000">
          <w:pPr>
            <w:pStyle w:val="F0DD3BF9F18440D39B054693DDB1543C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87E2990E284A98A44D8970A3929051">
    <w:name w:val="FD87E2990E284A98A44D8970A3929051"/>
  </w:style>
  <w:style w:type="paragraph" w:customStyle="1" w:styleId="E99789BF6F9E48CD8FE6EF5D2D117E52">
    <w:name w:val="E99789BF6F9E48CD8FE6EF5D2D117E52"/>
  </w:style>
  <w:style w:type="paragraph" w:customStyle="1" w:styleId="49603484623D4E909A7A0A329C491232">
    <w:name w:val="49603484623D4E909A7A0A329C491232"/>
  </w:style>
  <w:style w:type="paragraph" w:customStyle="1" w:styleId="F14BD24102CD4198A96863A0929D8275">
    <w:name w:val="F14BD24102CD4198A96863A0929D8275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3666F25BAD264A37AFEC24FA32DA151A">
    <w:name w:val="3666F25BAD264A37AFEC24FA32DA151A"/>
  </w:style>
  <w:style w:type="paragraph" w:customStyle="1" w:styleId="6659C7797E7C4669A56F00DA7AAB7FCE">
    <w:name w:val="6659C7797E7C4669A56F00DA7AAB7FCE"/>
  </w:style>
  <w:style w:type="paragraph" w:customStyle="1" w:styleId="F0DD3BF9F18440D39B054693DDB1543C">
    <w:name w:val="F0DD3BF9F18440D39B054693DDB1543C"/>
  </w:style>
  <w:style w:type="paragraph" w:customStyle="1" w:styleId="9267E10FCD3A4800B0D76CF6AB20434E">
    <w:name w:val="9267E10FCD3A4800B0D76CF6AB20434E"/>
  </w:style>
  <w:style w:type="paragraph" w:customStyle="1" w:styleId="4545548F105E45D680EDEFC83949265E">
    <w:name w:val="4545548F105E45D680EDEFC8394926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2015-11-23T00:00:00</PublishDate>
  <Abstract/>
  <CompanyAddress/>
  <CompanyPhone/>
  <CompanyFax>Ms. Jacobs Stefanski</CompanyFax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0" ma:contentTypeDescription="Create a new document." ma:contentTypeScope="" ma:versionID="d7b606a008edec20db4739c08188d360">
  <xsd:schema xmlns:xsd="http://www.w3.org/2001/XMLSchema" xmlns:xs="http://www.w3.org/2001/XMLSchema" xmlns:p="http://schemas.microsoft.com/office/2006/metadata/properties" xmlns:ns2="3587d346-06af-42ae-85fc-924a52d5c0b5" targetNamespace="http://schemas.microsoft.com/office/2006/metadata/properties" ma:root="true" ma:fieldsID="1f67b74205439298ebc52a80b8182ea9" ns2:_="">
    <xsd:import namespace="3587d346-06af-42ae-85fc-924a52d5c0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720323-3DD8-4B88-9A33-0722B6B3AA19}"/>
</file>

<file path=customXml/itemProps3.xml><?xml version="1.0" encoding="utf-8"?>
<ds:datastoreItem xmlns:ds="http://schemas.openxmlformats.org/officeDocument/2006/customXml" ds:itemID="{1A1CE880-AD6A-4ABA-8B42-0E3032974E3A}"/>
</file>

<file path=customXml/itemProps4.xml><?xml version="1.0" encoding="utf-8"?>
<ds:datastoreItem xmlns:ds="http://schemas.openxmlformats.org/officeDocument/2006/customXml" ds:itemID="{39D2B4E2-E337-449E-9743-015084CA0452}"/>
</file>

<file path=docProps/app.xml><?xml version="1.0" encoding="utf-8"?>
<Properties xmlns="http://schemas.openxmlformats.org/officeDocument/2006/extended-properties" xmlns:vt="http://schemas.openxmlformats.org/officeDocument/2006/docPropsVTypes">
  <Template>Letter requesting assistance with job search</Template>
  <TotalTime>0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cp:lastModifiedBy/>
  <cp:revision>1</cp:revision>
  <dcterms:created xsi:type="dcterms:W3CDTF">2015-11-23T13:38:00Z</dcterms:created>
  <dcterms:modified xsi:type="dcterms:W3CDTF">2015-11-23T18:55:00Z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TC034649659991</vt:lpwstr>
  </property>
  <property fmtid="{D5CDD505-2E9C-101B-9397-08002B2CF9AE}" pid="3" name="ContentTypeId">
    <vt:lpwstr>0x010100945833250F1FA14181152E496B7BA299</vt:lpwstr>
  </property>
</Properties>
</file>