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9759BA" w14:textId="5D256F56" w:rsidR="00FD7BE9" w:rsidRDefault="003C2A82">
      <w:pPr>
        <w:pStyle w:val="Address"/>
      </w:pPr>
      <w:r>
        <w:t xml:space="preserve">December </w:t>
      </w:r>
      <w:r w:rsidR="006F7D0E">
        <w:t>22</w:t>
      </w:r>
      <w:r>
        <w:t>, 20</w:t>
      </w:r>
      <w:r w:rsidR="00DA5D43">
        <w:t>20</w:t>
      </w:r>
      <w:r w:rsidR="0074586A">
        <w:br/>
      </w:r>
      <w:r w:rsidR="0074586A">
        <w:br/>
      </w:r>
      <w:r w:rsidR="00B65678">
        <w:t>43 North Condominium Association</w:t>
      </w:r>
    </w:p>
    <w:p w14:paraId="4959DC0F" w14:textId="77777777" w:rsidR="00FD7BE9" w:rsidRDefault="003F4941">
      <w:pPr>
        <w:pStyle w:val="Address"/>
      </w:pPr>
      <w:r>
        <w:t>1777 RW Berends</w:t>
      </w:r>
    </w:p>
    <w:p w14:paraId="7995E412" w14:textId="4FC5FE36" w:rsidR="00802B16" w:rsidRDefault="003F4941" w:rsidP="0074586A">
      <w:pPr>
        <w:pStyle w:val="Address"/>
        <w:spacing w:line="240" w:lineRule="auto"/>
      </w:pPr>
      <w:r>
        <w:t>Wyoming</w:t>
      </w:r>
      <w:r w:rsidR="00B65678">
        <w:t>, MI 49</w:t>
      </w:r>
      <w:r>
        <w:t>519</w:t>
      </w:r>
      <w:r w:rsidR="0074586A">
        <w:br/>
      </w:r>
    </w:p>
    <w:p w14:paraId="75C59375" w14:textId="77777777" w:rsidR="00802B16" w:rsidRDefault="00802B16" w:rsidP="00802B16">
      <w:pPr>
        <w:pStyle w:val="Address"/>
        <w:spacing w:line="240" w:lineRule="auto"/>
      </w:pPr>
      <w:r>
        <w:t xml:space="preserve">Dear </w:t>
      </w:r>
      <w:sdt>
        <w:sdtPr>
          <w:alias w:val="Recipient Name"/>
          <w:tag w:val=""/>
          <w:id w:val="569389569"/>
          <w:placeholder>
            <w:docPart w:val="AE8C5CA8F84340359CCA5A6A1003CD47"/>
          </w:placeholder>
          <w:dataBinding w:prefixMappings="xmlns:ns0='http://schemas.microsoft.com/office/2006/coverPageProps' " w:xpath="/ns0:CoverPageProperties[1]/ns0:CompanyFax[1]" w:storeItemID="{55AF091B-3C7A-41E3-B477-F2FDAA23CFDA}"/>
          <w:text/>
        </w:sdtPr>
        <w:sdtContent>
          <w:r>
            <w:t>43 North Condominium Association Member</w:t>
          </w:r>
        </w:sdtContent>
      </w:sdt>
      <w:r>
        <w:t>:</w:t>
      </w:r>
    </w:p>
    <w:p w14:paraId="1E6CD775" w14:textId="77777777" w:rsidR="00802B16" w:rsidRDefault="00802B16" w:rsidP="00802B16">
      <w:pPr>
        <w:spacing w:after="0"/>
        <w:jc w:val="both"/>
      </w:pPr>
    </w:p>
    <w:p w14:paraId="223ECB00" w14:textId="2ACCB0B5" w:rsidR="00802B16" w:rsidRDefault="00802B16" w:rsidP="00802B16">
      <w:pPr>
        <w:spacing w:after="0"/>
        <w:jc w:val="both"/>
      </w:pPr>
      <w:r>
        <w:t>Happy Holidays!</w:t>
      </w:r>
      <w:r w:rsidR="006F7D0E">
        <w:t xml:space="preserve">  </w:t>
      </w:r>
      <w:r>
        <w:t xml:space="preserve">This is a reminder that the Annual Association Dues in the amount of $650 are due soon. Please remit payment to our office no later than January 31, 2021. Late fees will be added to dues not received by that time.  </w:t>
      </w:r>
      <w:proofErr w:type="gramStart"/>
      <w:r>
        <w:t>In an effort to</w:t>
      </w:r>
      <w:proofErr w:type="gramEnd"/>
      <w:r>
        <w:t xml:space="preserve"> save our Association funds on postage in the future, please send email address(es) and phone numbers for the owners of each unit to Jeff Klaasen at jklaasen@jtbhomes.com.</w:t>
      </w:r>
    </w:p>
    <w:p w14:paraId="5DFE88F4" w14:textId="77777777" w:rsidR="00802B16" w:rsidRDefault="00802B16" w:rsidP="00802B16">
      <w:pPr>
        <w:spacing w:after="0"/>
        <w:jc w:val="both"/>
      </w:pPr>
    </w:p>
    <w:p w14:paraId="08D8DD33" w14:textId="77777777" w:rsidR="00802B16" w:rsidRDefault="00802B16" w:rsidP="00802B16">
      <w:pPr>
        <w:spacing w:after="0"/>
        <w:jc w:val="both"/>
      </w:pPr>
      <w:r>
        <w:t>Please remit payment to:</w:t>
      </w:r>
    </w:p>
    <w:p w14:paraId="6590C4D0" w14:textId="19EE1A47" w:rsidR="00802B16" w:rsidRDefault="00802B16" w:rsidP="00802B16">
      <w:pPr>
        <w:spacing w:after="0"/>
        <w:ind w:firstLine="720"/>
        <w:jc w:val="both"/>
      </w:pPr>
      <w:r>
        <w:t>43 North Condominium Association</w:t>
      </w:r>
    </w:p>
    <w:p w14:paraId="7DDB3CFF" w14:textId="77777777" w:rsidR="00802B16" w:rsidRDefault="00802B16" w:rsidP="00802B16">
      <w:pPr>
        <w:spacing w:after="0"/>
        <w:ind w:firstLine="720"/>
        <w:jc w:val="both"/>
      </w:pPr>
      <w:r>
        <w:t>1777 RW Berends SW</w:t>
      </w:r>
    </w:p>
    <w:p w14:paraId="5EC006E2" w14:textId="77777777" w:rsidR="00802B16" w:rsidRDefault="00802B16" w:rsidP="00802B16">
      <w:pPr>
        <w:spacing w:after="0"/>
        <w:jc w:val="both"/>
      </w:pPr>
      <w:r>
        <w:tab/>
        <w:t>Wyoming, MI 49519</w:t>
      </w:r>
    </w:p>
    <w:p w14:paraId="07D4FCDF" w14:textId="77777777" w:rsidR="00802B16" w:rsidRDefault="00802B16" w:rsidP="00802B16">
      <w:pPr>
        <w:spacing w:after="0"/>
        <w:jc w:val="both"/>
      </w:pPr>
    </w:p>
    <w:p w14:paraId="1A2642BB" w14:textId="6298E7D3" w:rsidR="00157722" w:rsidRDefault="004B78A1" w:rsidP="003B05F5">
      <w:r>
        <w:t>As w</w:t>
      </w:r>
      <w:r w:rsidR="003C2A82">
        <w:t xml:space="preserve">e approach the </w:t>
      </w:r>
      <w:proofErr w:type="gramStart"/>
      <w:r w:rsidR="003C2A82">
        <w:t>end of 20</w:t>
      </w:r>
      <w:r w:rsidR="00802B16">
        <w:t>20</w:t>
      </w:r>
      <w:proofErr w:type="gramEnd"/>
      <w:r w:rsidR="003C2A82">
        <w:t xml:space="preserve"> we have reviewed the annual association budget and have </w:t>
      </w:r>
      <w:r w:rsidR="00676AA4">
        <w:t>kept actual spending within budgeted amounts.</w:t>
      </w:r>
      <w:r w:rsidR="003B05F5">
        <w:t xml:space="preserve">  </w:t>
      </w:r>
      <w:r w:rsidR="00157722">
        <w:t>A quick snapshot of the finances</w:t>
      </w:r>
      <w:r w:rsidR="003B05F5">
        <w:t xml:space="preserve"> is below</w:t>
      </w:r>
      <w:r w:rsidR="00157722">
        <w:t>:</w:t>
      </w:r>
    </w:p>
    <w:p w14:paraId="0989102A" w14:textId="7B8ED55E" w:rsidR="00157722" w:rsidRDefault="00157722" w:rsidP="00157722">
      <w:pPr>
        <w:pStyle w:val="Address"/>
      </w:pPr>
      <w:r>
        <w:t>20</w:t>
      </w:r>
      <w:r w:rsidR="003B05F5">
        <w:t>20</w:t>
      </w:r>
      <w:r>
        <w:t xml:space="preserve"> Dues Income</w:t>
      </w:r>
      <w:r>
        <w:tab/>
      </w:r>
      <w:r>
        <w:tab/>
        <w:t>$1</w:t>
      </w:r>
      <w:r w:rsidR="00676AA4">
        <w:t>6,250</w:t>
      </w:r>
      <w:r>
        <w:t>.00</w:t>
      </w:r>
    </w:p>
    <w:p w14:paraId="6A3DD360" w14:textId="16B7E20D" w:rsidR="00157722" w:rsidRDefault="003B05F5" w:rsidP="00157722">
      <w:pPr>
        <w:pStyle w:val="Address"/>
      </w:pPr>
      <w:r>
        <w:t>Landscaping/</w:t>
      </w:r>
      <w:r w:rsidR="00157722">
        <w:t>Snow Plowing</w:t>
      </w:r>
      <w:r w:rsidR="00157722">
        <w:tab/>
        <w:t>($</w:t>
      </w:r>
      <w:r>
        <w:t>8</w:t>
      </w:r>
      <w:r w:rsidR="00676AA4">
        <w:t>,</w:t>
      </w:r>
      <w:r>
        <w:t>031</w:t>
      </w:r>
      <w:r w:rsidR="00676AA4">
        <w:t>.</w:t>
      </w:r>
      <w:r>
        <w:t>5</w:t>
      </w:r>
      <w:r w:rsidR="00676AA4">
        <w:t>5</w:t>
      </w:r>
      <w:r w:rsidR="00157722">
        <w:t>)</w:t>
      </w:r>
    </w:p>
    <w:p w14:paraId="014E4FB5" w14:textId="6848D52B" w:rsidR="00157722" w:rsidRDefault="00157722" w:rsidP="00157722">
      <w:pPr>
        <w:pStyle w:val="Address"/>
      </w:pPr>
      <w:r>
        <w:t>Trash Removal</w:t>
      </w:r>
      <w:r>
        <w:tab/>
      </w:r>
      <w:r>
        <w:tab/>
      </w:r>
      <w:r>
        <w:tab/>
        <w:t>($3,2</w:t>
      </w:r>
      <w:r w:rsidR="00676AA4">
        <w:t>71.32</w:t>
      </w:r>
      <w:r>
        <w:t>)</w:t>
      </w:r>
    </w:p>
    <w:p w14:paraId="345491D8" w14:textId="00D6D10F" w:rsidR="00157722" w:rsidRDefault="00157722" w:rsidP="00157722">
      <w:pPr>
        <w:pStyle w:val="Address"/>
      </w:pPr>
      <w:r>
        <w:t>Utilities</w:t>
      </w:r>
      <w:r>
        <w:tab/>
      </w:r>
      <w:r>
        <w:tab/>
      </w:r>
      <w:r>
        <w:tab/>
      </w:r>
      <w:r>
        <w:tab/>
        <w:t>($</w:t>
      </w:r>
      <w:r w:rsidR="00676AA4">
        <w:t>610.33</w:t>
      </w:r>
      <w:r>
        <w:t>)</w:t>
      </w:r>
    </w:p>
    <w:p w14:paraId="2B6BE310" w14:textId="2BCEA9C0" w:rsidR="00157722" w:rsidRDefault="00157722" w:rsidP="00157722">
      <w:pPr>
        <w:pStyle w:val="Address"/>
      </w:pPr>
      <w:r>
        <w:t>Liability Insurance</w:t>
      </w:r>
      <w:r>
        <w:tab/>
      </w:r>
      <w:r>
        <w:tab/>
        <w:t>($59</w:t>
      </w:r>
      <w:r w:rsidR="00676AA4">
        <w:t>2</w:t>
      </w:r>
      <w:r>
        <w:t>.00)</w:t>
      </w:r>
    </w:p>
    <w:p w14:paraId="64F2A8C0" w14:textId="77777777" w:rsidR="00157722" w:rsidRDefault="00157722" w:rsidP="00157722">
      <w:pPr>
        <w:pStyle w:val="Address"/>
      </w:pPr>
      <w:r>
        <w:t>State Filing Fee</w:t>
      </w:r>
      <w:r>
        <w:tab/>
      </w:r>
      <w:r>
        <w:tab/>
      </w:r>
      <w:r>
        <w:tab/>
        <w:t>(</w:t>
      </w:r>
      <w:r w:rsidRPr="00157722">
        <w:rPr>
          <w:u w:val="single"/>
        </w:rPr>
        <w:t>$20.00</w:t>
      </w:r>
      <w:r>
        <w:rPr>
          <w:u w:val="single"/>
        </w:rPr>
        <w:t>)</w:t>
      </w:r>
    </w:p>
    <w:p w14:paraId="4C40BE54" w14:textId="42C9FC14" w:rsidR="00157722" w:rsidRDefault="003B05F5" w:rsidP="00157722">
      <w:pPr>
        <w:pStyle w:val="Address"/>
      </w:pPr>
      <w:r>
        <w:t>Net Income</w:t>
      </w:r>
      <w:r>
        <w:tab/>
      </w:r>
      <w:r w:rsidR="00157722">
        <w:tab/>
      </w:r>
      <w:r>
        <w:tab/>
      </w:r>
      <w:r w:rsidR="00157722">
        <w:t>$</w:t>
      </w:r>
      <w:r>
        <w:t>3,724.80</w:t>
      </w:r>
    </w:p>
    <w:p w14:paraId="6BEFC41B" w14:textId="77777777" w:rsidR="00294F85" w:rsidRDefault="00294F85" w:rsidP="00157722">
      <w:pPr>
        <w:pStyle w:val="Address"/>
      </w:pPr>
    </w:p>
    <w:p w14:paraId="3A9B1E06" w14:textId="243992EB" w:rsidR="006F7D0E" w:rsidRDefault="003B05F5" w:rsidP="003B05F5">
      <w:pPr>
        <w:pStyle w:val="PlainText"/>
      </w:pPr>
      <w:r>
        <w:t xml:space="preserve">One item </w:t>
      </w:r>
      <w:r w:rsidR="003D1614">
        <w:t xml:space="preserve">that </w:t>
      </w:r>
      <w:r>
        <w:t>we discuss</w:t>
      </w:r>
      <w:r w:rsidR="003D1614">
        <w:t xml:space="preserve">ed with the Advisory Committee is the decision to forgo </w:t>
      </w:r>
      <w:r>
        <w:t xml:space="preserve">the well exception </w:t>
      </w:r>
      <w:r w:rsidR="003D1614">
        <w:t>for</w:t>
      </w:r>
      <w:r>
        <w:t xml:space="preserve"> our irrigation well</w:t>
      </w:r>
      <w:r w:rsidR="003D1614">
        <w:t xml:space="preserve"> in the common area.  </w:t>
      </w:r>
      <w:r>
        <w:t xml:space="preserve">As with a private well exception on your lots, </w:t>
      </w:r>
      <w:proofErr w:type="gramStart"/>
      <w:r>
        <w:t>When</w:t>
      </w:r>
      <w:proofErr w:type="gramEnd"/>
      <w:r>
        <w:t xml:space="preserve"> a property gets a well exception permit granted, the conditions that come with the permit include language that any and all costs associated with the well going forward are on the property owner.  </w:t>
      </w:r>
      <w:r w:rsidR="003D1614">
        <w:t>The potential costs associated with abandoning the well and connecting to public water in the future</w:t>
      </w:r>
      <w:r w:rsidR="006F7D0E">
        <w:t xml:space="preserve"> have helped </w:t>
      </w:r>
      <w:r w:rsidR="003D1614">
        <w:t xml:space="preserve">the Committee </w:t>
      </w:r>
      <w:r w:rsidR="006F7D0E">
        <w:t xml:space="preserve">reach the decision that connecting to public water now makes the most sense.  This allows us to put the money that would have gone to annual PFAS testing and the Rid </w:t>
      </w:r>
      <w:proofErr w:type="spellStart"/>
      <w:r w:rsidR="006F7D0E">
        <w:t>o</w:t>
      </w:r>
      <w:proofErr w:type="spellEnd"/>
      <w:r w:rsidR="006F7D0E">
        <w:t xml:space="preserve"> Rust system toward the water bill for irrigation.</w:t>
      </w:r>
    </w:p>
    <w:p w14:paraId="614EB495" w14:textId="77777777" w:rsidR="006F7D0E" w:rsidRDefault="006F7D0E" w:rsidP="003F4941"/>
    <w:p w14:paraId="76BF27A0" w14:textId="2FCD86E2" w:rsidR="002D625C" w:rsidRPr="002D625C" w:rsidRDefault="003F4941" w:rsidP="003F4941">
      <w:r>
        <w:t>Sincerely,</w:t>
      </w:r>
      <w:r w:rsidR="0074586A">
        <w:br/>
      </w:r>
      <w:r w:rsidR="002D625C">
        <w:t>43 North Condominium Association</w:t>
      </w:r>
    </w:p>
    <w:sectPr w:rsidR="002D625C" w:rsidRPr="002D625C">
      <w:headerReference w:type="first" r:id="rId10"/>
      <w:pgSz w:w="12240" w:h="15840"/>
      <w:pgMar w:top="216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B0321C" w14:textId="77777777" w:rsidR="009524D2" w:rsidRDefault="009524D2">
      <w:pPr>
        <w:spacing w:after="0" w:line="240" w:lineRule="auto"/>
      </w:pPr>
      <w:r>
        <w:separator/>
      </w:r>
    </w:p>
  </w:endnote>
  <w:endnote w:type="continuationSeparator" w:id="0">
    <w:p w14:paraId="5AA40A22" w14:textId="77777777" w:rsidR="009524D2" w:rsidRDefault="009524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069465" w14:textId="77777777" w:rsidR="009524D2" w:rsidRDefault="009524D2">
      <w:pPr>
        <w:spacing w:after="0" w:line="240" w:lineRule="auto"/>
      </w:pPr>
      <w:r>
        <w:separator/>
      </w:r>
    </w:p>
  </w:footnote>
  <w:footnote w:type="continuationSeparator" w:id="0">
    <w:p w14:paraId="165890A0" w14:textId="77777777" w:rsidR="009524D2" w:rsidRDefault="009524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69CA7A" w14:textId="77777777" w:rsidR="0074586A" w:rsidRDefault="0074586A">
    <w:pPr>
      <w:pStyle w:val="Header"/>
    </w:pPr>
    <w:r>
      <w:rPr>
        <w:rFonts w:eastAsia="Times New Roman"/>
        <w:noProof/>
      </w:rPr>
      <w:drawing>
        <wp:inline distT="0" distB="0" distL="0" distR="0" wp14:anchorId="61E97C78" wp14:editId="5558F3F0">
          <wp:extent cx="5852160" cy="1272540"/>
          <wp:effectExtent l="0" t="0" r="0" b="3810"/>
          <wp:docPr id="1" name="Picture 1" descr="cid:451D09CA-6C20-4A69-8B6B-C51A5AB85DE4@hsd1.mi.comcast.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59ea9c6-5a52-4e3c-8145-7a4e90719617" descr="cid:451D09CA-6C20-4A69-8B6B-C51A5AB85DE4@hsd1.mi.comcast.net."/>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5852160" cy="127254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936"/>
    <w:rsid w:val="00016867"/>
    <w:rsid w:val="00027B47"/>
    <w:rsid w:val="0010474D"/>
    <w:rsid w:val="00157722"/>
    <w:rsid w:val="001926C3"/>
    <w:rsid w:val="00196F9E"/>
    <w:rsid w:val="001A45A5"/>
    <w:rsid w:val="001A5D1E"/>
    <w:rsid w:val="001A7936"/>
    <w:rsid w:val="001F3936"/>
    <w:rsid w:val="00294F85"/>
    <w:rsid w:val="002C6C80"/>
    <w:rsid w:val="002D625C"/>
    <w:rsid w:val="002E3E28"/>
    <w:rsid w:val="002E66B8"/>
    <w:rsid w:val="00300C9D"/>
    <w:rsid w:val="003B05F5"/>
    <w:rsid w:val="003C2A82"/>
    <w:rsid w:val="003D1614"/>
    <w:rsid w:val="003F4941"/>
    <w:rsid w:val="004B78A1"/>
    <w:rsid w:val="004C422E"/>
    <w:rsid w:val="00511EC1"/>
    <w:rsid w:val="00555347"/>
    <w:rsid w:val="00585138"/>
    <w:rsid w:val="0059698A"/>
    <w:rsid w:val="005E5BF9"/>
    <w:rsid w:val="005E7E93"/>
    <w:rsid w:val="00606DF7"/>
    <w:rsid w:val="00676AA4"/>
    <w:rsid w:val="00686327"/>
    <w:rsid w:val="006875A4"/>
    <w:rsid w:val="006A1646"/>
    <w:rsid w:val="006B4E45"/>
    <w:rsid w:val="006F7D0E"/>
    <w:rsid w:val="0074586A"/>
    <w:rsid w:val="0075227F"/>
    <w:rsid w:val="007C6E1B"/>
    <w:rsid w:val="00802520"/>
    <w:rsid w:val="00802B16"/>
    <w:rsid w:val="00837052"/>
    <w:rsid w:val="00884E14"/>
    <w:rsid w:val="008E4979"/>
    <w:rsid w:val="00901D47"/>
    <w:rsid w:val="009524D2"/>
    <w:rsid w:val="00A526D2"/>
    <w:rsid w:val="00AA112C"/>
    <w:rsid w:val="00B1175D"/>
    <w:rsid w:val="00B65678"/>
    <w:rsid w:val="00B849ED"/>
    <w:rsid w:val="00C16490"/>
    <w:rsid w:val="00C70EF2"/>
    <w:rsid w:val="00DA5D43"/>
    <w:rsid w:val="00DC007E"/>
    <w:rsid w:val="00E36E49"/>
    <w:rsid w:val="00E96233"/>
    <w:rsid w:val="00ED1AEC"/>
    <w:rsid w:val="00FA681E"/>
    <w:rsid w:val="00FD5C2C"/>
    <w:rsid w:val="00FD7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CDAB05"/>
  <w15:chartTrackingRefBased/>
  <w15:docId w15:val="{35377CBE-CCCA-49CB-B110-C9B34D6BF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40" w:line="276" w:lineRule="auto"/>
      </w:pPr>
    </w:pPrDefault>
  </w:docDefaults>
  <w:latentStyles w:defLockedState="0" w:defUIPriority="99" w:defSemiHidden="0" w:defUnhideWhenUsed="0" w:defQFormat="0" w:count="376">
    <w:lsdException w:name="Normal" w:uiPriority="0" w:qFormat="1"/>
    <w:lsdException w:name="heading 1" w:semiHidden="1" w:uiPriority="9" w:unhideWhenUsed="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iPriority="1" w:unhideWhenUsed="1" w:qFormat="1"/>
    <w:lsdException w:name="Signature" w:semiHidden="1" w:uiPriority="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0" w:unhideWhenUsed="1" w:qFormat="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pacing w:val="4"/>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dress">
    <w:name w:val="Address"/>
    <w:basedOn w:val="Normal"/>
    <w:qFormat/>
    <w:pPr>
      <w:spacing w:after="0"/>
    </w:pPr>
  </w:style>
  <w:style w:type="paragraph" w:styleId="Closing">
    <w:name w:val="Closing"/>
    <w:basedOn w:val="Normal"/>
    <w:next w:val="Signature"/>
    <w:qFormat/>
    <w:pPr>
      <w:keepNext/>
      <w:spacing w:after="1000" w:line="240" w:lineRule="auto"/>
    </w:pPr>
  </w:style>
  <w:style w:type="paragraph" w:styleId="Signature">
    <w:name w:val="Signature"/>
    <w:basedOn w:val="Normal"/>
    <w:next w:val="Normal"/>
    <w:qFormat/>
    <w:pPr>
      <w:keepNext/>
      <w:spacing w:after="360"/>
      <w:contextualSpacing/>
    </w:pPr>
  </w:style>
  <w:style w:type="paragraph" w:styleId="Date">
    <w:name w:val="Date"/>
    <w:basedOn w:val="Normal"/>
    <w:next w:val="Normal"/>
    <w:qFormat/>
    <w:pPr>
      <w:spacing w:after="480" w:line="240" w:lineRule="auto"/>
    </w:pPr>
  </w:style>
  <w:style w:type="paragraph" w:styleId="Header">
    <w:name w:val="header"/>
    <w:basedOn w:val="Normal"/>
    <w:link w:val="HeaderChar"/>
    <w:uiPriority w:val="99"/>
    <w:unhideWhenUsed/>
    <w:pPr>
      <w:tabs>
        <w:tab w:val="center" w:pos="4680"/>
        <w:tab w:val="right" w:pos="9360"/>
      </w:tabs>
      <w:contextualSpacing/>
    </w:pPr>
  </w:style>
  <w:style w:type="character" w:customStyle="1" w:styleId="HeaderChar">
    <w:name w:val="Header Char"/>
    <w:basedOn w:val="DefaultParagraphFont"/>
    <w:link w:val="Header"/>
    <w:uiPriority w:val="99"/>
    <w:rPr>
      <w:spacing w:val="4"/>
      <w:sz w:val="20"/>
    </w:rPr>
  </w:style>
  <w:style w:type="character" w:styleId="PlaceholderText">
    <w:name w:val="Placeholder Text"/>
    <w:basedOn w:val="DefaultParagraphFont"/>
    <w:uiPriority w:val="99"/>
    <w:semiHidden/>
    <w:rPr>
      <w:color w:val="808080"/>
    </w:rPr>
  </w:style>
  <w:style w:type="paragraph" w:styleId="Salutation">
    <w:name w:val="Salutation"/>
    <w:basedOn w:val="Normal"/>
    <w:next w:val="Normal"/>
    <w:qFormat/>
    <w:pPr>
      <w:spacing w:before="400" w:after="200"/>
    </w:pPr>
  </w:style>
  <w:style w:type="paragraph" w:styleId="BalloonText">
    <w:name w:val="Balloon Text"/>
    <w:basedOn w:val="Normal"/>
    <w:link w:val="BalloonTextChar"/>
    <w:uiPriority w:val="99"/>
    <w:semiHidden/>
    <w:unhideWhenUsed/>
    <w:rsid w:val="00511EC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1EC1"/>
    <w:rPr>
      <w:rFonts w:ascii="Segoe UI" w:hAnsi="Segoe UI" w:cs="Segoe UI"/>
      <w:spacing w:val="4"/>
      <w:sz w:val="18"/>
      <w:szCs w:val="18"/>
    </w:rPr>
  </w:style>
  <w:style w:type="character" w:styleId="Hyperlink">
    <w:name w:val="Hyperlink"/>
    <w:basedOn w:val="DefaultParagraphFont"/>
    <w:uiPriority w:val="99"/>
    <w:unhideWhenUsed/>
    <w:rsid w:val="006A1646"/>
    <w:rPr>
      <w:color w:val="0000FF" w:themeColor="hyperlink"/>
      <w:u w:val="single"/>
    </w:rPr>
  </w:style>
  <w:style w:type="paragraph" w:styleId="Footer">
    <w:name w:val="footer"/>
    <w:basedOn w:val="Normal"/>
    <w:link w:val="FooterChar"/>
    <w:uiPriority w:val="99"/>
    <w:unhideWhenUsed/>
    <w:rsid w:val="007458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586A"/>
    <w:rPr>
      <w:spacing w:val="4"/>
      <w:sz w:val="20"/>
    </w:rPr>
  </w:style>
  <w:style w:type="paragraph" w:styleId="PlainText">
    <w:name w:val="Plain Text"/>
    <w:basedOn w:val="Normal"/>
    <w:link w:val="PlainTextChar"/>
    <w:uiPriority w:val="99"/>
    <w:unhideWhenUsed/>
    <w:rsid w:val="003B05F5"/>
    <w:pPr>
      <w:spacing w:after="0" w:line="240" w:lineRule="auto"/>
    </w:pPr>
    <w:rPr>
      <w:rFonts w:ascii="Calibri" w:hAnsi="Calibri"/>
      <w:spacing w:val="0"/>
      <w:sz w:val="22"/>
      <w:szCs w:val="21"/>
    </w:rPr>
  </w:style>
  <w:style w:type="character" w:customStyle="1" w:styleId="PlainTextChar">
    <w:name w:val="Plain Text Char"/>
    <w:basedOn w:val="DefaultParagraphFont"/>
    <w:link w:val="PlainText"/>
    <w:uiPriority w:val="99"/>
    <w:rsid w:val="003B05F5"/>
    <w:rPr>
      <w:rFonts w:ascii="Calibri" w:hAnsi="Calibr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725330">
      <w:bodyDiv w:val="1"/>
      <w:marLeft w:val="0"/>
      <w:marRight w:val="0"/>
      <w:marTop w:val="0"/>
      <w:marBottom w:val="0"/>
      <w:divBdr>
        <w:top w:val="none" w:sz="0" w:space="0" w:color="auto"/>
        <w:left w:val="none" w:sz="0" w:space="0" w:color="auto"/>
        <w:bottom w:val="none" w:sz="0" w:space="0" w:color="auto"/>
        <w:right w:val="none" w:sz="0" w:space="0" w:color="auto"/>
      </w:divBdr>
    </w:div>
    <w:div w:id="1458450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cid:451D09CA-6C20-4A69-8B6B-C51A5AB85DE4@hsd1.mi.comcast.net." TargetMode="External"/><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klaasen\AppData\Roaming\Microsoft\Templates\Letter%20requesting%20assistance%20with%20job%20search.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E8C5CA8F84340359CCA5A6A1003CD47"/>
        <w:category>
          <w:name w:val="General"/>
          <w:gallery w:val="placeholder"/>
        </w:category>
        <w:types>
          <w:type w:val="bbPlcHdr"/>
        </w:types>
        <w:behaviors>
          <w:behavior w:val="content"/>
        </w:behaviors>
        <w:guid w:val="{90333588-24B2-4D6B-8CD8-E64C7A113CB9}"/>
      </w:docPartPr>
      <w:docPartBody>
        <w:p w:rsidR="00EA3A67" w:rsidRDefault="00E06776" w:rsidP="00E06776">
          <w:pPr>
            <w:pStyle w:val="AE8C5CA8F84340359CCA5A6A1003CD47"/>
          </w:pPr>
          <w:r>
            <w:rPr>
              <w:rStyle w:val="PlaceholderText"/>
            </w:rPr>
            <w:t>[Recipient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5129"/>
    <w:rsid w:val="001A45A5"/>
    <w:rsid w:val="00582540"/>
    <w:rsid w:val="00E06776"/>
    <w:rsid w:val="00E95129"/>
    <w:rsid w:val="00EA3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E8C5CA8F84340359CCA5A6A1003CD47">
    <w:name w:val="AE8C5CA8F84340359CCA5A6A1003CD47"/>
    <w:rsid w:val="00E06776"/>
  </w:style>
  <w:style w:type="character" w:styleId="PlaceholderText">
    <w:name w:val="Placeholder Text"/>
    <w:basedOn w:val="DefaultParagraphFont"/>
    <w:uiPriority w:val="99"/>
    <w:semiHidden/>
    <w:rsid w:val="00E0677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43 North Condominium Association Member</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b479206e-175b-4ebe-9947-d22816e9318a" xsi:nil="true"/>
    <lcf76f155ced4ddcb4097134ff3c332f xmlns="3587d346-06af-42ae-85fc-924a52d5c0b5">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45833250F1FA14181152E496B7BA299" ma:contentTypeVersion="18" ma:contentTypeDescription="Create a new document." ma:contentTypeScope="" ma:versionID="e698b2eee3cba43362f554b2ac266e79">
  <xsd:schema xmlns:xsd="http://www.w3.org/2001/XMLSchema" xmlns:xs="http://www.w3.org/2001/XMLSchema" xmlns:p="http://schemas.microsoft.com/office/2006/metadata/properties" xmlns:ns2="3587d346-06af-42ae-85fc-924a52d5c0b5" xmlns:ns3="b479206e-175b-4ebe-9947-d22816e9318a" targetNamespace="http://schemas.microsoft.com/office/2006/metadata/properties" ma:root="true" ma:fieldsID="8218fb977ac918dcd9e734533da3cc97" ns2:_="" ns3:_="">
    <xsd:import namespace="3587d346-06af-42ae-85fc-924a52d5c0b5"/>
    <xsd:import namespace="b479206e-175b-4ebe-9947-d22816e9318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87d346-06af-42ae-85fc-924a52d5c0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f7b025f-094e-438f-9fef-964aaaa13f3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479206e-175b-4ebe-9947-d22816e9318a"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6ce1fb7-be54-44ed-a3ff-3adbd57c1492}" ma:internalName="TaxCatchAll" ma:showField="CatchAllData" ma:web="b479206e-175b-4ebe-9947-d22816e931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ED6120-3673-487A-A173-FA0D6DA8D8E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3A5FB0B-3D04-4FB2-8C1B-F07A8B035AA5}">
  <ds:schemaRefs>
    <ds:schemaRef ds:uri="http://schemas.microsoft.com/sharepoint/v3/contenttype/forms"/>
  </ds:schemaRefs>
</ds:datastoreItem>
</file>

<file path=customXml/itemProps4.xml><?xml version="1.0" encoding="utf-8"?>
<ds:datastoreItem xmlns:ds="http://schemas.openxmlformats.org/officeDocument/2006/customXml" ds:itemID="{964F253F-05C3-4098-A0D6-969C14CC4016}"/>
</file>

<file path=docProps/app.xml><?xml version="1.0" encoding="utf-8"?>
<Properties xmlns="http://schemas.openxmlformats.org/officeDocument/2006/extended-properties" xmlns:vt="http://schemas.openxmlformats.org/officeDocument/2006/docPropsVTypes">
  <Template>Letter requesting assistance with job search</Template>
  <TotalTime>8</TotalTime>
  <Pages>1</Pages>
  <Words>270</Words>
  <Characters>1543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keywords/>
  <cp:lastModifiedBy>Jeff Klaasen</cp:lastModifiedBy>
  <cp:revision>2</cp:revision>
  <dcterms:created xsi:type="dcterms:W3CDTF">2020-12-18T16:53:00Z</dcterms:created>
  <dcterms:modified xsi:type="dcterms:W3CDTF">2024-11-12T22:13:00Z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TC034649659991</vt:lpwstr>
  </property>
  <property fmtid="{D5CDD505-2E9C-101B-9397-08002B2CF9AE}" pid="3" name="ContentTypeId">
    <vt:lpwstr>0x010100945833250F1FA14181152E496B7BA299</vt:lpwstr>
  </property>
</Properties>
</file>