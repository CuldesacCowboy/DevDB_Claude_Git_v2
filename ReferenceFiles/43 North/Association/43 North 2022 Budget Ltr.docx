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759BA" w14:textId="43586E20" w:rsidR="00FD7BE9" w:rsidRDefault="003C2A82">
      <w:pPr>
        <w:pStyle w:val="Address"/>
      </w:pPr>
      <w:r>
        <w:t xml:space="preserve">December </w:t>
      </w:r>
      <w:r w:rsidR="006F7D0E">
        <w:t>2</w:t>
      </w:r>
      <w:r w:rsidR="0037221B">
        <w:t>1</w:t>
      </w:r>
      <w:r>
        <w:t>, 20</w:t>
      </w:r>
      <w:r w:rsidR="00DA5D43">
        <w:t>2</w:t>
      </w:r>
      <w:r w:rsidR="0037221B">
        <w:t>1</w:t>
      </w:r>
      <w:r w:rsidR="0074586A">
        <w:br/>
      </w:r>
      <w:r w:rsidR="0074586A">
        <w:br/>
      </w:r>
      <w:r w:rsidR="00B65678">
        <w:t>43 North Condominium Association</w:t>
      </w:r>
    </w:p>
    <w:p w14:paraId="4959DC0F" w14:textId="77777777" w:rsidR="00FD7BE9" w:rsidRDefault="003F4941">
      <w:pPr>
        <w:pStyle w:val="Address"/>
      </w:pPr>
      <w:r>
        <w:t>1777 RW Berends</w:t>
      </w:r>
    </w:p>
    <w:p w14:paraId="7995E412" w14:textId="4FC5FE36" w:rsidR="00802B16" w:rsidRDefault="003F4941" w:rsidP="0074586A">
      <w:pPr>
        <w:pStyle w:val="Address"/>
        <w:spacing w:line="240" w:lineRule="auto"/>
      </w:pPr>
      <w:r>
        <w:t>Wyoming</w:t>
      </w:r>
      <w:r w:rsidR="00B65678">
        <w:t>, MI 49</w:t>
      </w:r>
      <w:r>
        <w:t>519</w:t>
      </w:r>
      <w:r w:rsidR="0074586A">
        <w:br/>
      </w:r>
    </w:p>
    <w:p w14:paraId="75C59375" w14:textId="77777777" w:rsidR="00802B16" w:rsidRDefault="00802B16" w:rsidP="00802B16">
      <w:pPr>
        <w:pStyle w:val="Address"/>
        <w:spacing w:line="240" w:lineRule="auto"/>
      </w:pPr>
      <w:r>
        <w:t xml:space="preserve">Dear </w:t>
      </w:r>
      <w:sdt>
        <w:sdtPr>
          <w:alias w:val="Recipient Name"/>
          <w:tag w:val=""/>
          <w:id w:val="569389569"/>
          <w:placeholder>
            <w:docPart w:val="AE8C5CA8F84340359CCA5A6A1003CD47"/>
          </w:placeholder>
          <w:dataBinding w:prefixMappings="xmlns:ns0='http://schemas.microsoft.com/office/2006/coverPageProps' " w:xpath="/ns0:CoverPageProperties[1]/ns0:CompanyFax[1]" w:storeItemID="{55AF091B-3C7A-41E3-B477-F2FDAA23CFDA}"/>
          <w:text/>
        </w:sdtPr>
        <w:sdtContent>
          <w:r>
            <w:t>43 North Condominium Association Member</w:t>
          </w:r>
        </w:sdtContent>
      </w:sdt>
      <w:r>
        <w:t>:</w:t>
      </w:r>
    </w:p>
    <w:p w14:paraId="1E6CD775" w14:textId="77777777" w:rsidR="00802B16" w:rsidRDefault="00802B16" w:rsidP="00802B16">
      <w:pPr>
        <w:spacing w:after="0"/>
        <w:jc w:val="both"/>
      </w:pPr>
    </w:p>
    <w:p w14:paraId="223ECB00" w14:textId="6B14240D" w:rsidR="00802B16" w:rsidRDefault="00802B16" w:rsidP="00802B16">
      <w:pPr>
        <w:spacing w:after="0"/>
        <w:jc w:val="both"/>
      </w:pPr>
      <w:r>
        <w:t>Happy Holidays!</w:t>
      </w:r>
      <w:r w:rsidR="006F7D0E">
        <w:t xml:space="preserve">  </w:t>
      </w:r>
      <w:r>
        <w:t>This is a reminder that the Annual Association Dues in the amount of $650 are due soon. Please remit payment to our office no later than January 31, 202</w:t>
      </w:r>
      <w:r w:rsidR="00F8702E">
        <w:t>2</w:t>
      </w:r>
      <w:r>
        <w:t xml:space="preserve">. Late fees will be added to dues not received by that time.  </w:t>
      </w:r>
      <w:r w:rsidR="00BA6A91">
        <w:t>To</w:t>
      </w:r>
      <w:r>
        <w:t xml:space="preserve"> save our Association funds on postage in the future, please send email address(es) and phone numbers for the owners of each unit to </w:t>
      </w:r>
      <w:r w:rsidR="000F55C6">
        <w:t>Renee Kousek</w:t>
      </w:r>
      <w:r>
        <w:t xml:space="preserve"> at </w:t>
      </w:r>
      <w:r w:rsidR="000F55C6">
        <w:t>rkousek@interrahomes.com</w:t>
      </w:r>
      <w:r>
        <w:t>.</w:t>
      </w:r>
    </w:p>
    <w:p w14:paraId="5DFE88F4" w14:textId="77777777" w:rsidR="00802B16" w:rsidRDefault="00802B16" w:rsidP="00802B16">
      <w:pPr>
        <w:spacing w:after="0"/>
        <w:jc w:val="both"/>
      </w:pPr>
    </w:p>
    <w:p w14:paraId="08D8DD33" w14:textId="77777777" w:rsidR="00802B16" w:rsidRDefault="00802B16" w:rsidP="00802B16">
      <w:pPr>
        <w:spacing w:after="0"/>
        <w:jc w:val="both"/>
      </w:pPr>
      <w:r>
        <w:t>Please remit payment to:</w:t>
      </w:r>
    </w:p>
    <w:p w14:paraId="6590C4D0" w14:textId="19EE1A47" w:rsidR="00802B16" w:rsidRDefault="00802B16" w:rsidP="00802B16">
      <w:pPr>
        <w:spacing w:after="0"/>
        <w:ind w:firstLine="720"/>
        <w:jc w:val="both"/>
      </w:pPr>
      <w:r>
        <w:t>43 North Condominium Association</w:t>
      </w:r>
    </w:p>
    <w:p w14:paraId="7DDB3CFF" w14:textId="77777777" w:rsidR="00802B16" w:rsidRDefault="00802B16" w:rsidP="00802B16">
      <w:pPr>
        <w:spacing w:after="0"/>
        <w:ind w:firstLine="720"/>
        <w:jc w:val="both"/>
      </w:pPr>
      <w:r>
        <w:t>1777 RW Berends SW</w:t>
      </w:r>
    </w:p>
    <w:p w14:paraId="5EC006E2" w14:textId="77777777" w:rsidR="00802B16" w:rsidRDefault="00802B16" w:rsidP="00802B16">
      <w:pPr>
        <w:spacing w:after="0"/>
        <w:jc w:val="both"/>
      </w:pPr>
      <w:r>
        <w:tab/>
        <w:t>Wyoming, MI 49519</w:t>
      </w:r>
    </w:p>
    <w:p w14:paraId="07D4FCDF" w14:textId="77777777" w:rsidR="00802B16" w:rsidRDefault="00802B16" w:rsidP="00802B16">
      <w:pPr>
        <w:spacing w:after="0"/>
        <w:jc w:val="both"/>
      </w:pPr>
    </w:p>
    <w:p w14:paraId="1A2642BB" w14:textId="16B2960F" w:rsidR="00157722" w:rsidRDefault="000B74BC" w:rsidP="003B05F5">
      <w:r>
        <w:t>W</w:t>
      </w:r>
      <w:r w:rsidR="003C2A82">
        <w:t xml:space="preserve">e have reviewed the annual association budget and have </w:t>
      </w:r>
      <w:r w:rsidR="00676AA4">
        <w:t>kept actual spending within budgeted amounts.</w:t>
      </w:r>
      <w:r w:rsidR="003B05F5">
        <w:t xml:space="preserve">  </w:t>
      </w:r>
      <w:r w:rsidR="00157722">
        <w:t>A quick snapshot of the finances</w:t>
      </w:r>
      <w:r w:rsidR="003B05F5">
        <w:t xml:space="preserve"> is below</w:t>
      </w:r>
      <w:r w:rsidR="00157722">
        <w:t>:</w:t>
      </w:r>
    </w:p>
    <w:p w14:paraId="0989102A" w14:textId="6E34964B" w:rsidR="00157722" w:rsidRDefault="00157722" w:rsidP="00157722">
      <w:pPr>
        <w:pStyle w:val="Address"/>
      </w:pPr>
      <w:r>
        <w:t>20</w:t>
      </w:r>
      <w:r w:rsidR="003B05F5">
        <w:t>2</w:t>
      </w:r>
      <w:r w:rsidR="006A713B">
        <w:t>1</w:t>
      </w:r>
      <w:r>
        <w:t xml:space="preserve"> Dues Income</w:t>
      </w:r>
      <w:r>
        <w:tab/>
      </w:r>
      <w:r>
        <w:tab/>
        <w:t>$1</w:t>
      </w:r>
      <w:r w:rsidR="00676AA4">
        <w:t>6,250</w:t>
      </w:r>
      <w:r>
        <w:t>.00</w:t>
      </w:r>
    </w:p>
    <w:p w14:paraId="6A3DD360" w14:textId="6D279EF5" w:rsidR="00157722" w:rsidRDefault="003B05F5" w:rsidP="00157722">
      <w:pPr>
        <w:pStyle w:val="Address"/>
      </w:pPr>
      <w:r>
        <w:t>Landscaping/</w:t>
      </w:r>
      <w:r w:rsidR="00157722">
        <w:t>Snow Plowing</w:t>
      </w:r>
      <w:r w:rsidR="00157722">
        <w:tab/>
        <w:t>($</w:t>
      </w:r>
      <w:r>
        <w:t>8</w:t>
      </w:r>
      <w:r w:rsidR="00676AA4">
        <w:t>,</w:t>
      </w:r>
      <w:r w:rsidR="006A713B">
        <w:t>011</w:t>
      </w:r>
      <w:r w:rsidR="005C5430">
        <w:t>.18</w:t>
      </w:r>
      <w:r w:rsidR="00157722">
        <w:t>)</w:t>
      </w:r>
    </w:p>
    <w:p w14:paraId="014E4FB5" w14:textId="5B587C26" w:rsidR="00157722" w:rsidRDefault="00157722" w:rsidP="00157722">
      <w:pPr>
        <w:pStyle w:val="Address"/>
      </w:pPr>
      <w:r>
        <w:t>Trash Removal</w:t>
      </w:r>
      <w:r>
        <w:tab/>
      </w:r>
      <w:r>
        <w:tab/>
      </w:r>
      <w:r>
        <w:tab/>
        <w:t>($3,</w:t>
      </w:r>
      <w:r w:rsidR="005C5430">
        <w:t>208.32</w:t>
      </w:r>
      <w:r>
        <w:t>)</w:t>
      </w:r>
    </w:p>
    <w:p w14:paraId="345491D8" w14:textId="0E006344" w:rsidR="00157722" w:rsidRDefault="00157722" w:rsidP="00157722">
      <w:pPr>
        <w:pStyle w:val="Address"/>
      </w:pPr>
      <w:r>
        <w:t>Utilities</w:t>
      </w:r>
      <w:r>
        <w:tab/>
      </w:r>
      <w:r>
        <w:tab/>
      </w:r>
      <w:r>
        <w:tab/>
      </w:r>
      <w:r>
        <w:tab/>
        <w:t>($</w:t>
      </w:r>
      <w:r w:rsidR="005C5430">
        <w:t>589.51</w:t>
      </w:r>
      <w:r>
        <w:t>)</w:t>
      </w:r>
    </w:p>
    <w:p w14:paraId="2B6BE310" w14:textId="227697B8" w:rsidR="00157722" w:rsidRDefault="00157722" w:rsidP="00157722">
      <w:pPr>
        <w:pStyle w:val="Address"/>
      </w:pPr>
      <w:r>
        <w:t>Liability Insurance</w:t>
      </w:r>
      <w:r>
        <w:tab/>
      </w:r>
      <w:r>
        <w:tab/>
        <w:t>($</w:t>
      </w:r>
      <w:r w:rsidR="005C5430">
        <w:t>608.00</w:t>
      </w:r>
      <w:r>
        <w:t>)</w:t>
      </w:r>
    </w:p>
    <w:p w14:paraId="64F2A8C0" w14:textId="281CF954" w:rsidR="00157722" w:rsidRDefault="00157722" w:rsidP="00157722">
      <w:pPr>
        <w:pStyle w:val="Address"/>
      </w:pPr>
      <w:r>
        <w:t>State Filing Fee</w:t>
      </w:r>
      <w:r>
        <w:tab/>
      </w:r>
      <w:r>
        <w:tab/>
      </w:r>
      <w:r>
        <w:tab/>
        <w:t>(</w:t>
      </w:r>
      <w:r w:rsidRPr="00157722">
        <w:rPr>
          <w:u w:val="single"/>
        </w:rPr>
        <w:t>$</w:t>
      </w:r>
      <w:r w:rsidR="005C5430">
        <w:rPr>
          <w:u w:val="single"/>
        </w:rPr>
        <w:t>491.98</w:t>
      </w:r>
      <w:r>
        <w:rPr>
          <w:u w:val="single"/>
        </w:rPr>
        <w:t>)</w:t>
      </w:r>
    </w:p>
    <w:p w14:paraId="4C40BE54" w14:textId="53AC8B94" w:rsidR="00157722" w:rsidRDefault="003B05F5" w:rsidP="00157722">
      <w:pPr>
        <w:pStyle w:val="Address"/>
      </w:pPr>
      <w:r>
        <w:t>Net Income</w:t>
      </w:r>
      <w:r>
        <w:tab/>
      </w:r>
      <w:r w:rsidR="00157722">
        <w:tab/>
      </w:r>
      <w:r>
        <w:tab/>
      </w:r>
      <w:r w:rsidR="00157722">
        <w:t>$</w:t>
      </w:r>
      <w:r>
        <w:t>3,</w:t>
      </w:r>
      <w:r w:rsidR="00F64A65">
        <w:t>351.01</w:t>
      </w:r>
    </w:p>
    <w:p w14:paraId="6BEFC41B" w14:textId="77777777" w:rsidR="00294F85" w:rsidRDefault="00294F85" w:rsidP="00157722">
      <w:pPr>
        <w:pStyle w:val="Address"/>
      </w:pPr>
    </w:p>
    <w:p w14:paraId="6E646606" w14:textId="711266D2" w:rsidR="00F64A65" w:rsidRDefault="00F64A65" w:rsidP="00F64A65">
      <w:pPr>
        <w:rPr>
          <w:spacing w:val="0"/>
        </w:rPr>
      </w:pPr>
      <w:r>
        <w:t xml:space="preserve">As of </w:t>
      </w:r>
      <w:r w:rsidR="00BA6A91">
        <w:t>mid-December</w:t>
      </w:r>
      <w:r>
        <w:t xml:space="preserve"> the Association checking account has a balance of $6,824.</w:t>
      </w:r>
    </w:p>
    <w:p w14:paraId="63128081" w14:textId="08275A5D" w:rsidR="00F64A65" w:rsidRDefault="00F64A65" w:rsidP="00F64A65">
      <w:r>
        <w:t xml:space="preserve">As we come to the </w:t>
      </w:r>
      <w:r w:rsidR="00BA6A91">
        <w:t>end of 2021,</w:t>
      </w:r>
      <w:r>
        <w:t xml:space="preserve"> I wanted to give a warm thank you to the members of the 43 North Association Advisory Committee for </w:t>
      </w:r>
      <w:r w:rsidR="00E256B9">
        <w:t>all</w:t>
      </w:r>
      <w:r>
        <w:t xml:space="preserve"> their help in managing the Association throughout the year.  Thank you to Therese Gach, Devon Henry, Michael Mead, and Joel Siegel, I appreciate all that you do.  We have reached a point where it makes sense for a transition to a full time Association Board to manage the neighborhood.  The Association Board must consist of at least 3 individuals but preferably 5 for the first board.  The developer will have a representative as one member until </w:t>
      </w:r>
      <w:r w:rsidR="00E256B9">
        <w:t>all</w:t>
      </w:r>
      <w:r>
        <w:t xml:space="preserve"> the remaining lots are sold.  This means that 4 individuals would be elected from the residents.  It is our hope to set up an online meeting in January or February depending on the best resident availability.  Please submit names and a brief bio to </w:t>
      </w:r>
      <w:hyperlink r:id="rId11" w:history="1">
        <w:r>
          <w:rPr>
            <w:rStyle w:val="Hyperlink"/>
          </w:rPr>
          <w:t>rkousek@interrahomes.com</w:t>
        </w:r>
      </w:hyperlink>
      <w:r>
        <w:t xml:space="preserve"> for us to circulate to all residents for consideration of serving on the Association Board.</w:t>
      </w:r>
    </w:p>
    <w:p w14:paraId="32E330D3" w14:textId="77777777" w:rsidR="00F64A65" w:rsidRDefault="00F64A65" w:rsidP="00F64A65">
      <w:r>
        <w:lastRenderedPageBreak/>
        <w:t>A rough outline of what needs to occur for the turnover process is listed below.</w:t>
      </w:r>
    </w:p>
    <w:p w14:paraId="127220C0"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We need to determine a location over an online meeting portal such as Zoom, Microsoft Teams, Google Meet.</w:t>
      </w:r>
    </w:p>
    <w:p w14:paraId="3F5F2849"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Written notice of the meeting time, place and purpose of the meeting shall be given not less than ten (10) nor more than sixty (60) days before the date of the meeting, either personally or by mail.</w:t>
      </w:r>
    </w:p>
    <w:p w14:paraId="40995DBF"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 xml:space="preserve">The owner or owners of each unit is entitled to one (1) vote for each unit owned. </w:t>
      </w:r>
    </w:p>
    <w:p w14:paraId="56AE516F"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At least thirty-five percent (35%) of the members qualified to vote must be present to constitute a quorum.</w:t>
      </w:r>
    </w:p>
    <w:p w14:paraId="7877027C"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Votes may be cast in person or by writing duly signed by the member not present at a given meeting in person or by proxy.</w:t>
      </w:r>
    </w:p>
    <w:p w14:paraId="08A75639"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A majority will consist of more than fifty percent (50%) of those qualified to vote and those present in person or by proxy.</w:t>
      </w:r>
    </w:p>
    <w:p w14:paraId="16A36FE6" w14:textId="125F1533"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Board of Directors will consist of f</w:t>
      </w:r>
      <w:r w:rsidR="000B74BC">
        <w:rPr>
          <w:rFonts w:eastAsia="Times New Roman"/>
          <w:sz w:val="20"/>
          <w:szCs w:val="20"/>
        </w:rPr>
        <w:t>ive</w:t>
      </w:r>
      <w:r w:rsidRPr="00BA6A91">
        <w:rPr>
          <w:rFonts w:eastAsia="Times New Roman"/>
          <w:sz w:val="20"/>
          <w:szCs w:val="20"/>
        </w:rPr>
        <w:t xml:space="preserve"> (</w:t>
      </w:r>
      <w:r w:rsidR="000B74BC">
        <w:rPr>
          <w:rFonts w:eastAsia="Times New Roman"/>
          <w:sz w:val="20"/>
          <w:szCs w:val="20"/>
        </w:rPr>
        <w:t>5</w:t>
      </w:r>
      <w:r w:rsidRPr="00BA6A91">
        <w:rPr>
          <w:rFonts w:eastAsia="Times New Roman"/>
          <w:sz w:val="20"/>
          <w:szCs w:val="20"/>
        </w:rPr>
        <w:t xml:space="preserve">) members </w:t>
      </w:r>
      <w:r w:rsidR="000B74BC">
        <w:rPr>
          <w:rFonts w:eastAsia="Times New Roman"/>
          <w:sz w:val="20"/>
          <w:szCs w:val="20"/>
        </w:rPr>
        <w:t xml:space="preserve">with four (4) </w:t>
      </w:r>
      <w:r w:rsidRPr="00BA6A91">
        <w:rPr>
          <w:rFonts w:eastAsia="Times New Roman"/>
          <w:sz w:val="20"/>
          <w:szCs w:val="20"/>
        </w:rPr>
        <w:t xml:space="preserve">elected by </w:t>
      </w:r>
      <w:r w:rsidR="000B74BC">
        <w:rPr>
          <w:rFonts w:eastAsia="Times New Roman"/>
          <w:sz w:val="20"/>
          <w:szCs w:val="20"/>
        </w:rPr>
        <w:t>residents</w:t>
      </w:r>
      <w:r w:rsidRPr="00BA6A91">
        <w:rPr>
          <w:rFonts w:eastAsia="Times New Roman"/>
          <w:sz w:val="20"/>
          <w:szCs w:val="20"/>
        </w:rPr>
        <w:t>.</w:t>
      </w:r>
    </w:p>
    <w:p w14:paraId="17087DF5"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Term of Office will be one (1) year.</w:t>
      </w:r>
    </w:p>
    <w:p w14:paraId="3BD4EAB5" w14:textId="77777777" w:rsidR="00F64A65" w:rsidRPr="00BA6A91" w:rsidRDefault="00F64A65" w:rsidP="00F64A65">
      <w:pPr>
        <w:pStyle w:val="ListParagraph"/>
        <w:numPr>
          <w:ilvl w:val="0"/>
          <w:numId w:val="1"/>
        </w:numPr>
        <w:rPr>
          <w:rFonts w:eastAsia="Times New Roman"/>
          <w:sz w:val="20"/>
          <w:szCs w:val="20"/>
        </w:rPr>
      </w:pPr>
      <w:r w:rsidRPr="00BA6A91">
        <w:rPr>
          <w:rFonts w:eastAsia="Times New Roman"/>
          <w:sz w:val="20"/>
          <w:szCs w:val="20"/>
        </w:rPr>
        <w:t>Board of Directors will elect from among themselves the officers (President, Secretary, Treasurer)</w:t>
      </w:r>
    </w:p>
    <w:p w14:paraId="723CFF43" w14:textId="77777777" w:rsidR="00F64A65" w:rsidRPr="00BA6A91" w:rsidRDefault="00F64A65" w:rsidP="00F64A65">
      <w:pPr>
        <w:rPr>
          <w:szCs w:val="20"/>
        </w:rPr>
      </w:pPr>
    </w:p>
    <w:p w14:paraId="2919A18E" w14:textId="77777777" w:rsidR="00F64A65" w:rsidRPr="00BA6A91" w:rsidRDefault="00F64A65" w:rsidP="00F64A65">
      <w:pPr>
        <w:rPr>
          <w:szCs w:val="20"/>
        </w:rPr>
      </w:pPr>
      <w:r w:rsidRPr="00BA6A91">
        <w:rPr>
          <w:szCs w:val="20"/>
        </w:rPr>
        <w:t xml:space="preserve">The sample agenda of the first meeting would consist of </w:t>
      </w:r>
    </w:p>
    <w:p w14:paraId="575793EF" w14:textId="77777777" w:rsidR="00F64A65" w:rsidRPr="00BA6A91" w:rsidRDefault="00F64A65" w:rsidP="00F64A65">
      <w:pPr>
        <w:pStyle w:val="ListParagraph"/>
        <w:numPr>
          <w:ilvl w:val="0"/>
          <w:numId w:val="2"/>
        </w:numPr>
        <w:rPr>
          <w:rFonts w:eastAsia="Times New Roman"/>
          <w:sz w:val="20"/>
          <w:szCs w:val="20"/>
        </w:rPr>
      </w:pPr>
      <w:r w:rsidRPr="00BA6A91">
        <w:rPr>
          <w:rFonts w:eastAsia="Times New Roman"/>
          <w:sz w:val="20"/>
          <w:szCs w:val="20"/>
        </w:rPr>
        <w:t>Brief introduction of the project and Association</w:t>
      </w:r>
    </w:p>
    <w:p w14:paraId="55D31F60" w14:textId="77777777" w:rsidR="00F64A65" w:rsidRPr="00BA6A91" w:rsidRDefault="00F64A65" w:rsidP="00F64A65">
      <w:pPr>
        <w:pStyle w:val="ListParagraph"/>
        <w:numPr>
          <w:ilvl w:val="0"/>
          <w:numId w:val="2"/>
        </w:numPr>
        <w:rPr>
          <w:rFonts w:eastAsia="Times New Roman"/>
          <w:sz w:val="20"/>
          <w:szCs w:val="20"/>
        </w:rPr>
      </w:pPr>
      <w:r w:rsidRPr="00BA6A91">
        <w:rPr>
          <w:rFonts w:eastAsia="Times New Roman"/>
          <w:sz w:val="20"/>
          <w:szCs w:val="20"/>
        </w:rPr>
        <w:t>Election of Board of Directors</w:t>
      </w:r>
    </w:p>
    <w:p w14:paraId="1F6780C4" w14:textId="77777777" w:rsidR="00F64A65" w:rsidRPr="00BA6A91" w:rsidRDefault="00F64A65" w:rsidP="00F64A65">
      <w:pPr>
        <w:pStyle w:val="ListParagraph"/>
        <w:numPr>
          <w:ilvl w:val="0"/>
          <w:numId w:val="2"/>
        </w:numPr>
        <w:rPr>
          <w:rFonts w:eastAsia="Times New Roman"/>
          <w:sz w:val="20"/>
          <w:szCs w:val="20"/>
        </w:rPr>
      </w:pPr>
      <w:r w:rsidRPr="00BA6A91">
        <w:rPr>
          <w:rFonts w:eastAsia="Times New Roman"/>
          <w:sz w:val="20"/>
          <w:szCs w:val="20"/>
        </w:rPr>
        <w:t>Review of Associations records and bank account</w:t>
      </w:r>
    </w:p>
    <w:p w14:paraId="60C39F57" w14:textId="77777777" w:rsidR="00F64A65" w:rsidRPr="00BA6A91" w:rsidRDefault="00F64A65" w:rsidP="00F64A65">
      <w:pPr>
        <w:pStyle w:val="ListParagraph"/>
        <w:numPr>
          <w:ilvl w:val="0"/>
          <w:numId w:val="2"/>
        </w:numPr>
        <w:rPr>
          <w:rFonts w:eastAsia="Times New Roman"/>
          <w:sz w:val="20"/>
          <w:szCs w:val="20"/>
        </w:rPr>
      </w:pPr>
      <w:r w:rsidRPr="00BA6A91">
        <w:rPr>
          <w:rFonts w:eastAsia="Times New Roman"/>
          <w:sz w:val="20"/>
          <w:szCs w:val="20"/>
        </w:rPr>
        <w:t>Any additional business that might be considered by the members.</w:t>
      </w:r>
    </w:p>
    <w:p w14:paraId="3F3851D9" w14:textId="77777777" w:rsidR="00BA6A91" w:rsidRDefault="00BA6A91" w:rsidP="003F4941">
      <w:pPr>
        <w:rPr>
          <w:szCs w:val="20"/>
        </w:rPr>
      </w:pPr>
    </w:p>
    <w:p w14:paraId="5EB99EB6" w14:textId="77777777" w:rsidR="00BA6A91" w:rsidRDefault="00BA6A91" w:rsidP="003F4941">
      <w:pPr>
        <w:rPr>
          <w:szCs w:val="20"/>
        </w:rPr>
      </w:pPr>
    </w:p>
    <w:p w14:paraId="76BF27A0" w14:textId="6EA8D9D4" w:rsidR="002D625C" w:rsidRPr="00BA6A91" w:rsidRDefault="003F4941" w:rsidP="003F4941">
      <w:pPr>
        <w:rPr>
          <w:szCs w:val="20"/>
        </w:rPr>
      </w:pPr>
      <w:r w:rsidRPr="00BA6A91">
        <w:rPr>
          <w:szCs w:val="20"/>
        </w:rPr>
        <w:t>Sincerely,</w:t>
      </w:r>
      <w:r w:rsidR="0074586A" w:rsidRPr="00BA6A91">
        <w:rPr>
          <w:szCs w:val="20"/>
        </w:rPr>
        <w:br/>
      </w:r>
      <w:r w:rsidR="002D625C" w:rsidRPr="00BA6A91">
        <w:rPr>
          <w:szCs w:val="20"/>
        </w:rPr>
        <w:t>43 North Condominium Association</w:t>
      </w:r>
    </w:p>
    <w:sectPr w:rsidR="002D625C" w:rsidRPr="00BA6A91">
      <w:headerReference w:type="first" r:id="rId12"/>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30F97" w14:textId="77777777" w:rsidR="003D5E83" w:rsidRDefault="003D5E83">
      <w:pPr>
        <w:spacing w:after="0" w:line="240" w:lineRule="auto"/>
      </w:pPr>
      <w:r>
        <w:separator/>
      </w:r>
    </w:p>
  </w:endnote>
  <w:endnote w:type="continuationSeparator" w:id="0">
    <w:p w14:paraId="36EBAAFF" w14:textId="77777777" w:rsidR="003D5E83" w:rsidRDefault="003D5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7C660" w14:textId="77777777" w:rsidR="003D5E83" w:rsidRDefault="003D5E83">
      <w:pPr>
        <w:spacing w:after="0" w:line="240" w:lineRule="auto"/>
      </w:pPr>
      <w:r>
        <w:separator/>
      </w:r>
    </w:p>
  </w:footnote>
  <w:footnote w:type="continuationSeparator" w:id="0">
    <w:p w14:paraId="293D24E2" w14:textId="77777777" w:rsidR="003D5E83" w:rsidRDefault="003D5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9CA7A" w14:textId="77777777" w:rsidR="0074586A" w:rsidRDefault="0074586A">
    <w:pPr>
      <w:pStyle w:val="Header"/>
    </w:pPr>
    <w:r>
      <w:rPr>
        <w:rFonts w:eastAsia="Times New Roman"/>
        <w:noProof/>
      </w:rPr>
      <w:drawing>
        <wp:inline distT="0" distB="0" distL="0" distR="0" wp14:anchorId="61E97C78" wp14:editId="5558F3F0">
          <wp:extent cx="5852160" cy="1272540"/>
          <wp:effectExtent l="0" t="0" r="0" b="3810"/>
          <wp:docPr id="1" name="Picture 1" descr="cid:451D09CA-6C20-4A69-8B6B-C51A5AB85DE4@hsd1.mi.comcast.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9ea9c6-5a52-4e3c-8145-7a4e90719617" descr="cid:451D09CA-6C20-4A69-8B6B-C51A5AB85DE4@hsd1.mi.comcast.ne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852160" cy="12725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C5AD7"/>
    <w:multiLevelType w:val="hybridMultilevel"/>
    <w:tmpl w:val="93A255C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1502171"/>
    <w:multiLevelType w:val="hybridMultilevel"/>
    <w:tmpl w:val="2C0E6624"/>
    <w:lvl w:ilvl="0" w:tplc="8C981782">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61077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3183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36"/>
    <w:rsid w:val="00016867"/>
    <w:rsid w:val="00027B47"/>
    <w:rsid w:val="000962FB"/>
    <w:rsid w:val="000B74BC"/>
    <w:rsid w:val="000C71F9"/>
    <w:rsid w:val="000D153E"/>
    <w:rsid w:val="000E20EA"/>
    <w:rsid w:val="000F55C6"/>
    <w:rsid w:val="0010474D"/>
    <w:rsid w:val="00157722"/>
    <w:rsid w:val="001926C3"/>
    <w:rsid w:val="00196F9E"/>
    <w:rsid w:val="001A45A5"/>
    <w:rsid w:val="001A5D1E"/>
    <w:rsid w:val="001A7936"/>
    <w:rsid w:val="001F3936"/>
    <w:rsid w:val="00294F85"/>
    <w:rsid w:val="002C6C80"/>
    <w:rsid w:val="002D625C"/>
    <w:rsid w:val="002E3E28"/>
    <w:rsid w:val="00300C9D"/>
    <w:rsid w:val="0037221B"/>
    <w:rsid w:val="003B05F5"/>
    <w:rsid w:val="003C2A82"/>
    <w:rsid w:val="003D1614"/>
    <w:rsid w:val="003D5E83"/>
    <w:rsid w:val="003F4941"/>
    <w:rsid w:val="004B78A1"/>
    <w:rsid w:val="004C422E"/>
    <w:rsid w:val="00511EC1"/>
    <w:rsid w:val="005342EA"/>
    <w:rsid w:val="00555347"/>
    <w:rsid w:val="00585138"/>
    <w:rsid w:val="0059698A"/>
    <w:rsid w:val="005C5430"/>
    <w:rsid w:val="005E5BF9"/>
    <w:rsid w:val="005E7E93"/>
    <w:rsid w:val="00606DF7"/>
    <w:rsid w:val="00676AA4"/>
    <w:rsid w:val="00686327"/>
    <w:rsid w:val="006875A4"/>
    <w:rsid w:val="006A1646"/>
    <w:rsid w:val="006A713B"/>
    <w:rsid w:val="006F7D0E"/>
    <w:rsid w:val="0074586A"/>
    <w:rsid w:val="0075227F"/>
    <w:rsid w:val="007C6E1B"/>
    <w:rsid w:val="00802520"/>
    <w:rsid w:val="00802B16"/>
    <w:rsid w:val="00837052"/>
    <w:rsid w:val="00884E14"/>
    <w:rsid w:val="008E4979"/>
    <w:rsid w:val="00901D47"/>
    <w:rsid w:val="00A526D2"/>
    <w:rsid w:val="00AA112C"/>
    <w:rsid w:val="00B1175D"/>
    <w:rsid w:val="00B65678"/>
    <w:rsid w:val="00B66C1E"/>
    <w:rsid w:val="00B849ED"/>
    <w:rsid w:val="00BA6A91"/>
    <w:rsid w:val="00C16490"/>
    <w:rsid w:val="00C70EF2"/>
    <w:rsid w:val="00DA5D43"/>
    <w:rsid w:val="00DC007E"/>
    <w:rsid w:val="00E256B9"/>
    <w:rsid w:val="00E36E49"/>
    <w:rsid w:val="00E96233"/>
    <w:rsid w:val="00ED1AEC"/>
    <w:rsid w:val="00F64A65"/>
    <w:rsid w:val="00F8702E"/>
    <w:rsid w:val="00F90725"/>
    <w:rsid w:val="00FA681E"/>
    <w:rsid w:val="00FD5C2C"/>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DAB05"/>
  <w15:chartTrackingRefBased/>
  <w15:docId w15:val="{35377CBE-CCCA-49CB-B110-C9B34D6B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 w:type="character" w:styleId="Hyperlink">
    <w:name w:val="Hyperlink"/>
    <w:basedOn w:val="DefaultParagraphFont"/>
    <w:uiPriority w:val="99"/>
    <w:unhideWhenUsed/>
    <w:rsid w:val="006A1646"/>
    <w:rPr>
      <w:color w:val="0000FF" w:themeColor="hyperlink"/>
      <w:u w:val="single"/>
    </w:rPr>
  </w:style>
  <w:style w:type="paragraph" w:styleId="Footer">
    <w:name w:val="footer"/>
    <w:basedOn w:val="Normal"/>
    <w:link w:val="FooterChar"/>
    <w:uiPriority w:val="99"/>
    <w:unhideWhenUsed/>
    <w:rsid w:val="00745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86A"/>
    <w:rPr>
      <w:spacing w:val="4"/>
      <w:sz w:val="20"/>
    </w:rPr>
  </w:style>
  <w:style w:type="paragraph" w:styleId="PlainText">
    <w:name w:val="Plain Text"/>
    <w:basedOn w:val="Normal"/>
    <w:link w:val="PlainTextChar"/>
    <w:uiPriority w:val="99"/>
    <w:unhideWhenUsed/>
    <w:rsid w:val="003B05F5"/>
    <w:pPr>
      <w:spacing w:after="0" w:line="240" w:lineRule="auto"/>
    </w:pPr>
    <w:rPr>
      <w:rFonts w:ascii="Calibri" w:hAnsi="Calibri"/>
      <w:spacing w:val="0"/>
      <w:sz w:val="22"/>
      <w:szCs w:val="21"/>
    </w:rPr>
  </w:style>
  <w:style w:type="character" w:customStyle="1" w:styleId="PlainTextChar">
    <w:name w:val="Plain Text Char"/>
    <w:basedOn w:val="DefaultParagraphFont"/>
    <w:link w:val="PlainText"/>
    <w:uiPriority w:val="99"/>
    <w:rsid w:val="003B05F5"/>
    <w:rPr>
      <w:rFonts w:ascii="Calibri" w:hAnsi="Calibri"/>
      <w:szCs w:val="21"/>
    </w:rPr>
  </w:style>
  <w:style w:type="paragraph" w:styleId="ListParagraph">
    <w:name w:val="List Paragraph"/>
    <w:basedOn w:val="Normal"/>
    <w:uiPriority w:val="34"/>
    <w:qFormat/>
    <w:rsid w:val="00F64A65"/>
    <w:pPr>
      <w:spacing w:after="0" w:line="240" w:lineRule="auto"/>
      <w:ind w:left="720"/>
    </w:pPr>
    <w:rPr>
      <w:rFonts w:ascii="Calibri" w:hAnsi="Calibri" w:cs="Calibri"/>
      <w:spacing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25330">
      <w:bodyDiv w:val="1"/>
      <w:marLeft w:val="0"/>
      <w:marRight w:val="0"/>
      <w:marTop w:val="0"/>
      <w:marBottom w:val="0"/>
      <w:divBdr>
        <w:top w:val="none" w:sz="0" w:space="0" w:color="auto"/>
        <w:left w:val="none" w:sz="0" w:space="0" w:color="auto"/>
        <w:bottom w:val="none" w:sz="0" w:space="0" w:color="auto"/>
        <w:right w:val="none" w:sz="0" w:space="0" w:color="auto"/>
      </w:divBdr>
    </w:div>
    <w:div w:id="397823915">
      <w:bodyDiv w:val="1"/>
      <w:marLeft w:val="0"/>
      <w:marRight w:val="0"/>
      <w:marTop w:val="0"/>
      <w:marBottom w:val="0"/>
      <w:divBdr>
        <w:top w:val="none" w:sz="0" w:space="0" w:color="auto"/>
        <w:left w:val="none" w:sz="0" w:space="0" w:color="auto"/>
        <w:bottom w:val="none" w:sz="0" w:space="0" w:color="auto"/>
        <w:right w:val="none" w:sz="0" w:space="0" w:color="auto"/>
      </w:divBdr>
    </w:div>
    <w:div w:id="1214076632">
      <w:bodyDiv w:val="1"/>
      <w:marLeft w:val="0"/>
      <w:marRight w:val="0"/>
      <w:marTop w:val="0"/>
      <w:marBottom w:val="0"/>
      <w:divBdr>
        <w:top w:val="none" w:sz="0" w:space="0" w:color="auto"/>
        <w:left w:val="none" w:sz="0" w:space="0" w:color="auto"/>
        <w:bottom w:val="none" w:sz="0" w:space="0" w:color="auto"/>
        <w:right w:val="none" w:sz="0" w:space="0" w:color="auto"/>
      </w:divBdr>
    </w:div>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kousek@interrahomes.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cid:451D09CA-6C20-4A69-8B6B-C51A5AB85DE4@hsd1.mi.comcast.net."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laasen\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E8C5CA8F84340359CCA5A6A1003CD47"/>
        <w:category>
          <w:name w:val="General"/>
          <w:gallery w:val="placeholder"/>
        </w:category>
        <w:types>
          <w:type w:val="bbPlcHdr"/>
        </w:types>
        <w:behaviors>
          <w:behavior w:val="content"/>
        </w:behaviors>
        <w:guid w:val="{90333588-24B2-4D6B-8CD8-E64C7A113CB9}"/>
      </w:docPartPr>
      <w:docPartBody>
        <w:p w:rsidR="00EA3A67" w:rsidRDefault="00E06776" w:rsidP="00E06776">
          <w:pPr>
            <w:pStyle w:val="AE8C5CA8F84340359CCA5A6A1003CD47"/>
          </w:pPr>
          <w:r>
            <w:rPr>
              <w:rStyle w:val="PlaceholderText"/>
            </w:rPr>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129"/>
    <w:rsid w:val="001A45A5"/>
    <w:rsid w:val="005342EA"/>
    <w:rsid w:val="00606E15"/>
    <w:rsid w:val="00A71A41"/>
    <w:rsid w:val="00E06776"/>
    <w:rsid w:val="00E95129"/>
    <w:rsid w:val="00EA3A67"/>
    <w:rsid w:val="00F70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8C5CA8F84340359CCA5A6A1003CD47">
    <w:name w:val="AE8C5CA8F84340359CCA5A6A1003CD47"/>
    <w:rsid w:val="00E06776"/>
  </w:style>
  <w:style w:type="character" w:styleId="PlaceholderText">
    <w:name w:val="Placeholder Text"/>
    <w:basedOn w:val="DefaultParagraphFont"/>
    <w:uiPriority w:val="99"/>
    <w:semiHidden/>
    <w:rsid w:val="00E067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79206e-175b-4ebe-9947-d22816e9318a" xsi:nil="true"/>
    <lcf76f155ced4ddcb4097134ff3c332f xmlns="3587d346-06af-42ae-85fc-924a52d5c0b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8" ma:contentTypeDescription="Create a new document." ma:contentTypeScope="" ma:versionID="e698b2eee3cba43362f554b2ac266e79">
  <xsd:schema xmlns:xsd="http://www.w3.org/2001/XMLSchema" xmlns:xs="http://www.w3.org/2001/XMLSchema" xmlns:p="http://schemas.microsoft.com/office/2006/metadata/properties" xmlns:ns2="3587d346-06af-42ae-85fc-924a52d5c0b5" xmlns:ns3="b479206e-175b-4ebe-9947-d22816e9318a" targetNamespace="http://schemas.microsoft.com/office/2006/metadata/properties" ma:root="true" ma:fieldsID="8218fb977ac918dcd9e734533da3cc97" ns2:_="" ns3:_="">
    <xsd:import namespace="3587d346-06af-42ae-85fc-924a52d5c0b5"/>
    <xsd:import namespace="b479206e-175b-4ebe-9947-d22816e931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f7b025f-094e-438f-9fef-964aaaa13f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79206e-175b-4ebe-9947-d22816e9318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6ce1fb7-be54-44ed-a3ff-3adbd57c1492}" ma:internalName="TaxCatchAll" ma:showField="CatchAllData" ma:web="b479206e-175b-4ebe-9947-d22816e931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0C8809-98B8-42D6-A71C-E9C4E998B247}">
  <ds:schemaRefs>
    <ds:schemaRef ds:uri="http://schemas.microsoft.com/sharepoint/v3/contenttype/forms"/>
  </ds:schemaRefs>
</ds:datastoreItem>
</file>

<file path=customXml/itemProps3.xml><?xml version="1.0" encoding="utf-8"?>
<ds:datastoreItem xmlns:ds="http://schemas.openxmlformats.org/officeDocument/2006/customXml" ds:itemID="{172CD114-7CC0-4276-9FE4-812D80E4F61C}">
  <ds:schemaRefs>
    <ds:schemaRef ds:uri="http://schemas.microsoft.com/office/2006/metadata/properties"/>
    <ds:schemaRef ds:uri="http://schemas.microsoft.com/office/infopath/2007/PartnerControls"/>
    <ds:schemaRef ds:uri="b479206e-175b-4ebe-9947-d22816e9318a"/>
    <ds:schemaRef ds:uri="3587d346-06af-42ae-85fc-924a52d5c0b5"/>
  </ds:schemaRefs>
</ds:datastoreItem>
</file>

<file path=customXml/itemProps4.xml><?xml version="1.0" encoding="utf-8"?>
<ds:datastoreItem xmlns:ds="http://schemas.openxmlformats.org/officeDocument/2006/customXml" ds:itemID="{F3724EAF-DBA1-498B-8D87-4B1EDC8B9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87d346-06af-42ae-85fc-924a52d5c0b5"/>
    <ds:schemaRef ds:uri="b479206e-175b-4ebe-9947-d22816e931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Jeff Klaasen</cp:lastModifiedBy>
  <cp:revision>3</cp:revision>
  <dcterms:created xsi:type="dcterms:W3CDTF">2021-12-28T21:03:00Z</dcterms:created>
  <dcterms:modified xsi:type="dcterms:W3CDTF">2024-11-13T16:40:00Z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y fmtid="{D5CDD505-2E9C-101B-9397-08002B2CF9AE}" pid="4" name="Order">
    <vt:r8>4513800</vt:r8>
  </property>
  <property fmtid="{D5CDD505-2E9C-101B-9397-08002B2CF9AE}" pid="5" name="MediaServiceImageTags">
    <vt:lpwstr/>
  </property>
</Properties>
</file>