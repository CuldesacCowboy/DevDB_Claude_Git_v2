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glossary/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fontTable.xml" ContentType="application/vnd.openxmlformats-officedocument.wordprocessingml.fontTable+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5678" w:rsidRDefault="00ED2A8B">
      <w:pPr>
        <w:pStyle w:val="Address"/>
      </w:pPr>
      <w:r>
        <w:t>August 16, 2018</w:t>
      </w:r>
    </w:p>
    <w:p w:rsidR="00B65678" w:rsidRDefault="00B65678">
      <w:pPr>
        <w:pStyle w:val="Address"/>
      </w:pPr>
    </w:p>
    <w:p w:rsidR="00FD7BE9" w:rsidRDefault="00B65678">
      <w:pPr>
        <w:pStyle w:val="Address"/>
      </w:pPr>
      <w:r>
        <w:t>43 North Condominium Association</w:t>
      </w:r>
    </w:p>
    <w:p w:rsidR="00FD7BE9" w:rsidRDefault="003F4941">
      <w:pPr>
        <w:pStyle w:val="Address"/>
      </w:pPr>
      <w:r>
        <w:t>1777 RW Berends</w:t>
      </w:r>
    </w:p>
    <w:p w:rsidR="00FD7BE9" w:rsidRDefault="003F4941" w:rsidP="003F4941">
      <w:pPr>
        <w:pStyle w:val="Address"/>
      </w:pPr>
      <w:r>
        <w:t>Wyoming</w:t>
      </w:r>
      <w:r w:rsidR="00B65678">
        <w:t>, MI 49</w:t>
      </w:r>
      <w:r>
        <w:t>519</w:t>
      </w:r>
    </w:p>
    <w:p w:rsidR="00FD7BE9" w:rsidRDefault="00884E14">
      <w:pPr>
        <w:pStyle w:val="Salutation"/>
      </w:pPr>
      <w:r>
        <w:t xml:space="preserve">Dear </w:t>
      </w:r>
      <w:sdt>
        <w:sdtPr>
          <w:alias w:val="Recipient Name"/>
          <w:tag w:val=""/>
          <w:id w:val="569389569"/>
          <w:placeholder>
            <w:docPart w:val="D8024685A3A1400291378DF129434F20"/>
          </w:placeholder>
          <w:dataBinding w:prefixMappings="xmlns:ns0='http://schemas.microsoft.com/office/2006/coverPageProps' " w:xpath="/ns0:CoverPageProperties[1]/ns0:CompanyFax[1]" w:storeItemID="{55AF091B-3C7A-41E3-B477-F2FDAA23CFDA}"/>
          <w:text/>
        </w:sdtPr>
        <w:sdtEndPr/>
        <w:sdtContent>
          <w:r w:rsidR="002D625C">
            <w:t>43 North Condominium Association Member</w:t>
          </w:r>
        </w:sdtContent>
      </w:sdt>
      <w:r>
        <w:t>:</w:t>
      </w:r>
    </w:p>
    <w:p w:rsidR="00ED2A8B" w:rsidRDefault="00B65678" w:rsidP="002D625C">
      <w:r>
        <w:t xml:space="preserve">We have </w:t>
      </w:r>
      <w:r w:rsidR="00DC007E">
        <w:t xml:space="preserve">received </w:t>
      </w:r>
      <w:r w:rsidR="00ED2A8B">
        <w:t xml:space="preserve">a phone call and email from the Algoma Township Planner that a few of our members have cut in driveways or access roads to their properties off of 11 Mile and </w:t>
      </w:r>
      <w:proofErr w:type="spellStart"/>
      <w:r w:rsidR="00ED2A8B">
        <w:t>Wolven</w:t>
      </w:r>
      <w:proofErr w:type="spellEnd"/>
      <w:r w:rsidR="00ED2A8B">
        <w:t xml:space="preserve"> Ave.  They asked that we inform our members that access to these properties was not approved by the Township and that they are not allowed.  Please discontinue the use of these driveways.</w:t>
      </w:r>
    </w:p>
    <w:p w:rsidR="00E36E49" w:rsidRDefault="00ED2A8B" w:rsidP="00E36E49">
      <w:r>
        <w:t>In addition t</w:t>
      </w:r>
      <w:r w:rsidR="00DC007E">
        <w:t xml:space="preserve">he </w:t>
      </w:r>
      <w:r w:rsidR="00E36E49">
        <w:t>43 North Association Bylaws address tree removal in section 6.2.3 and states that “No trees four (4) inches or more in diameter shall be removed within the project without prior written approval of the developer during the development period and thereafter by the association.”  If any of our association members are considering tree cutting or removal please reach out for written approval.  If trees are being removed or cut down due to being dead, the association would ask that the member obtain a letter to submit with the request, from a certified arborist that the tree in question is dead or cannot be saved.</w:t>
      </w:r>
    </w:p>
    <w:p w:rsidR="003F4941" w:rsidRDefault="006A1646" w:rsidP="003F4941">
      <w:r>
        <w:t>T</w:t>
      </w:r>
      <w:r w:rsidR="003F4941">
        <w:t xml:space="preserve">hank you </w:t>
      </w:r>
      <w:r w:rsidR="00196F9E">
        <w:t>for your cooperation</w:t>
      </w:r>
      <w:bookmarkStart w:id="0" w:name="_GoBack"/>
      <w:bookmarkEnd w:id="0"/>
      <w:r>
        <w:t>.</w:t>
      </w:r>
    </w:p>
    <w:p w:rsidR="003F4941" w:rsidRDefault="003F4941" w:rsidP="002D625C"/>
    <w:p w:rsidR="003F4941" w:rsidRDefault="003F4941" w:rsidP="003F4941">
      <w:r>
        <w:t>Sincerely,</w:t>
      </w:r>
    </w:p>
    <w:p w:rsidR="003F4941" w:rsidRDefault="003F4941" w:rsidP="003F4941"/>
    <w:p w:rsidR="002D625C" w:rsidRPr="002D625C" w:rsidRDefault="002D625C" w:rsidP="003F4941">
      <w:r>
        <w:t>43 North Condominium Association</w:t>
      </w:r>
    </w:p>
    <w:sectPr w:rsidR="002D625C" w:rsidRPr="002D625C">
      <w:headerReference w:type="default" r:id="rId8"/>
      <w:pgSz w:w="12240" w:h="15840"/>
      <w:pgMar w:top="216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7936" w:rsidRDefault="001A7936">
      <w:pPr>
        <w:spacing w:after="0" w:line="240" w:lineRule="auto"/>
      </w:pPr>
      <w:r>
        <w:separator/>
      </w:r>
    </w:p>
  </w:endnote>
  <w:endnote w:type="continuationSeparator" w:id="0">
    <w:p w:rsidR="001A7936" w:rsidRDefault="001A7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7936" w:rsidRDefault="001A7936">
      <w:pPr>
        <w:spacing w:after="0" w:line="240" w:lineRule="auto"/>
      </w:pPr>
      <w:r>
        <w:separator/>
      </w:r>
    </w:p>
  </w:footnote>
  <w:footnote w:type="continuationSeparator" w:id="0">
    <w:p w:rsidR="001A7936" w:rsidRDefault="001A79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alias w:val="Recipient Name"/>
      <w:tag w:val=""/>
      <w:id w:val="-1468971042"/>
      <w:placeholder>
        <w:docPart w:val="F9535002B9B04B7D83955997A9A5E9F8"/>
      </w:placeholder>
      <w:dataBinding w:prefixMappings="xmlns:ns0='http://schemas.microsoft.com/office/2006/coverPageProps' " w:xpath="/ns0:CoverPageProperties[1]/ns0:CompanyFax[1]" w:storeItemID="{55AF091B-3C7A-41E3-B477-F2FDAA23CFDA}"/>
      <w:text/>
    </w:sdtPr>
    <w:sdtEndPr/>
    <w:sdtContent>
      <w:p w:rsidR="00FD7BE9" w:rsidRDefault="002D625C">
        <w:pPr>
          <w:pStyle w:val="Header"/>
        </w:pPr>
        <w:r>
          <w:t>43 North Condominium Association Member</w:t>
        </w:r>
      </w:p>
    </w:sdtContent>
  </w:sdt>
  <w:p w:rsidR="00FD7BE9" w:rsidRDefault="00ED2A8B">
    <w:pPr>
      <w:pStyle w:val="Header"/>
    </w:pPr>
    <w:sdt>
      <w:sdtPr>
        <w:alias w:val="Date"/>
        <w:tag w:val="Date"/>
        <w:id w:val="-447781685"/>
        <w:placeholder>
          <w:docPart w:val="8D1B4B6F4BAE4E40A3DBC3EE3C060DA7"/>
        </w:placeholder>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r w:rsidR="00884E14">
          <w:t>[Date]</w:t>
        </w:r>
      </w:sdtContent>
    </w:sdt>
  </w:p>
  <w:p w:rsidR="00FD7BE9" w:rsidRDefault="00884E14">
    <w:pPr>
      <w:pStyle w:val="Header"/>
    </w:pPr>
    <w:r>
      <w:t xml:space="preserve">Page </w:t>
    </w:r>
    <w:r>
      <w:fldChar w:fldCharType="begin"/>
    </w:r>
    <w:r>
      <w:instrText xml:space="preserve"> PAGE   \* MERGEFORMAT </w:instrText>
    </w:r>
    <w:r>
      <w:fldChar w:fldCharType="separate"/>
    </w:r>
    <w:r w:rsidR="00ED2A8B">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attachedTemplate r:id="rId1"/>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936"/>
    <w:rsid w:val="00016867"/>
    <w:rsid w:val="001926C3"/>
    <w:rsid w:val="00196F9E"/>
    <w:rsid w:val="001A5D1E"/>
    <w:rsid w:val="001A7936"/>
    <w:rsid w:val="001F3936"/>
    <w:rsid w:val="002C6C80"/>
    <w:rsid w:val="002D625C"/>
    <w:rsid w:val="002E3E28"/>
    <w:rsid w:val="00300C9D"/>
    <w:rsid w:val="003F4941"/>
    <w:rsid w:val="004C422E"/>
    <w:rsid w:val="00511EC1"/>
    <w:rsid w:val="0059698A"/>
    <w:rsid w:val="005E5BF9"/>
    <w:rsid w:val="005E7E93"/>
    <w:rsid w:val="00686327"/>
    <w:rsid w:val="006A1646"/>
    <w:rsid w:val="00802520"/>
    <w:rsid w:val="00884E14"/>
    <w:rsid w:val="008E4979"/>
    <w:rsid w:val="00901D47"/>
    <w:rsid w:val="00AA112C"/>
    <w:rsid w:val="00B1175D"/>
    <w:rsid w:val="00B65678"/>
    <w:rsid w:val="00B849ED"/>
    <w:rsid w:val="00DC007E"/>
    <w:rsid w:val="00E36E49"/>
    <w:rsid w:val="00ED2A8B"/>
    <w:rsid w:val="00FD7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40" w:line="276" w:lineRule="auto"/>
      </w:pPr>
    </w:pPrDefault>
  </w:docDefaults>
  <w:latentStyles w:defLockedState="0" w:defUIPriority="99" w:defSemiHidden="0" w:defUnhideWhenUsed="0" w:defQFormat="0" w:count="371">
    <w:lsdException w:name="Normal" w:uiPriority="0" w:qFormat="1"/>
    <w:lsdException w:name="heading 1" w:semiHidden="1" w:uiPriority="9" w:unhideWhenUsed="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 w:unhideWhenUsed="1" w:qFormat="1"/>
    <w:lsdException w:name="Signature" w:semiHidden="1" w:uiPriority="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0" w:unhideWhenUsed="1" w:qFormat="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pacing w:val="4"/>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
    <w:qFormat/>
    <w:pPr>
      <w:spacing w:after="0"/>
    </w:pPr>
  </w:style>
  <w:style w:type="paragraph" w:styleId="Closing">
    <w:name w:val="Closing"/>
    <w:basedOn w:val="Normal"/>
    <w:next w:val="Signature"/>
    <w:qFormat/>
    <w:pPr>
      <w:keepNext/>
      <w:spacing w:after="1000" w:line="240" w:lineRule="auto"/>
    </w:pPr>
  </w:style>
  <w:style w:type="paragraph" w:styleId="Signature">
    <w:name w:val="Signature"/>
    <w:basedOn w:val="Normal"/>
    <w:next w:val="Normal"/>
    <w:qFormat/>
    <w:pPr>
      <w:keepNext/>
      <w:spacing w:after="360"/>
      <w:contextualSpacing/>
    </w:pPr>
  </w:style>
  <w:style w:type="paragraph" w:styleId="Date">
    <w:name w:val="Date"/>
    <w:basedOn w:val="Normal"/>
    <w:next w:val="Normal"/>
    <w:qFormat/>
    <w:pPr>
      <w:spacing w:after="480" w:line="240" w:lineRule="auto"/>
    </w:pPr>
  </w:style>
  <w:style w:type="paragraph" w:styleId="Header">
    <w:name w:val="header"/>
    <w:basedOn w:val="Normal"/>
    <w:link w:val="HeaderChar"/>
    <w:uiPriority w:val="99"/>
    <w:unhideWhenUsed/>
    <w:pPr>
      <w:tabs>
        <w:tab w:val="center" w:pos="4680"/>
        <w:tab w:val="right" w:pos="9360"/>
      </w:tabs>
      <w:contextualSpacing/>
    </w:pPr>
  </w:style>
  <w:style w:type="character" w:customStyle="1" w:styleId="HeaderChar">
    <w:name w:val="Header Char"/>
    <w:basedOn w:val="DefaultParagraphFont"/>
    <w:link w:val="Header"/>
    <w:uiPriority w:val="99"/>
    <w:rPr>
      <w:spacing w:val="4"/>
      <w:sz w:val="20"/>
    </w:rPr>
  </w:style>
  <w:style w:type="character" w:styleId="PlaceholderText">
    <w:name w:val="Placeholder Text"/>
    <w:basedOn w:val="DefaultParagraphFont"/>
    <w:uiPriority w:val="99"/>
    <w:semiHidden/>
    <w:rPr>
      <w:color w:val="808080"/>
    </w:rPr>
  </w:style>
  <w:style w:type="paragraph" w:styleId="Salutation">
    <w:name w:val="Salutation"/>
    <w:basedOn w:val="Normal"/>
    <w:next w:val="Normal"/>
    <w:qFormat/>
    <w:pPr>
      <w:spacing w:before="400" w:after="200"/>
    </w:pPr>
  </w:style>
  <w:style w:type="paragraph" w:styleId="BalloonText">
    <w:name w:val="Balloon Text"/>
    <w:basedOn w:val="Normal"/>
    <w:link w:val="BalloonTextChar"/>
    <w:uiPriority w:val="99"/>
    <w:semiHidden/>
    <w:unhideWhenUsed/>
    <w:rsid w:val="00511E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1EC1"/>
    <w:rPr>
      <w:rFonts w:ascii="Segoe UI" w:hAnsi="Segoe UI" w:cs="Segoe UI"/>
      <w:spacing w:val="4"/>
      <w:sz w:val="18"/>
      <w:szCs w:val="18"/>
    </w:rPr>
  </w:style>
  <w:style w:type="character" w:styleId="Hyperlink">
    <w:name w:val="Hyperlink"/>
    <w:basedOn w:val="DefaultParagraphFont"/>
    <w:uiPriority w:val="99"/>
    <w:unhideWhenUsed/>
    <w:rsid w:val="006A16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8450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k01\AppData\Roaming\Microsoft\Templates\Letter%20requesting%20assistance%20with%20job%20search.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D1B4B6F4BAE4E40A3DBC3EE3C060DA7"/>
        <w:category>
          <w:name w:val="General"/>
          <w:gallery w:val="placeholder"/>
        </w:category>
        <w:types>
          <w:type w:val="bbPlcHdr"/>
        </w:types>
        <w:behaviors>
          <w:behavior w:val="content"/>
        </w:behaviors>
        <w:guid w:val="{92057EFF-69FB-4D6A-A702-B080F2DA28F4}"/>
      </w:docPartPr>
      <w:docPartBody>
        <w:p w:rsidR="00E95129" w:rsidRDefault="00E95129">
          <w:pPr>
            <w:pStyle w:val="8D1B4B6F4BAE4E40A3DBC3EE3C060DA7"/>
          </w:pPr>
          <w:r>
            <w:t>[Date]</w:t>
          </w:r>
        </w:p>
      </w:docPartBody>
    </w:docPart>
    <w:docPart>
      <w:docPartPr>
        <w:name w:val="D8024685A3A1400291378DF129434F20"/>
        <w:category>
          <w:name w:val="General"/>
          <w:gallery w:val="placeholder"/>
        </w:category>
        <w:types>
          <w:type w:val="bbPlcHdr"/>
        </w:types>
        <w:behaviors>
          <w:behavior w:val="content"/>
        </w:behaviors>
        <w:guid w:val="{98A4F436-7956-493E-89CD-81E06D1DD633}"/>
      </w:docPartPr>
      <w:docPartBody>
        <w:p w:rsidR="00E95129" w:rsidRDefault="00E95129">
          <w:pPr>
            <w:pStyle w:val="D8024685A3A1400291378DF129434F20"/>
          </w:pPr>
          <w:r>
            <w:rPr>
              <w:rStyle w:val="PlaceholderText"/>
            </w:rPr>
            <w:t>[Recipient Name]</w:t>
          </w:r>
        </w:p>
      </w:docPartBody>
    </w:docPart>
    <w:docPart>
      <w:docPartPr>
        <w:name w:val="F9535002B9B04B7D83955997A9A5E9F8"/>
        <w:category>
          <w:name w:val="General"/>
          <w:gallery w:val="placeholder"/>
        </w:category>
        <w:types>
          <w:type w:val="bbPlcHdr"/>
        </w:types>
        <w:behaviors>
          <w:behavior w:val="content"/>
        </w:behaviors>
        <w:guid w:val="{7E432BB2-BD79-47AF-96E7-934D59B2B2DA}"/>
      </w:docPartPr>
      <w:docPartBody>
        <w:p w:rsidR="00E95129" w:rsidRDefault="00E95129">
          <w:pPr>
            <w:pStyle w:val="F9535002B9B04B7D83955997A9A5E9F8"/>
          </w:pPr>
          <w: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129"/>
    <w:rsid w:val="00E95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0923700997C46209C2DE491A3E3F72A">
    <w:name w:val="90923700997C46209C2DE491A3E3F72A"/>
  </w:style>
  <w:style w:type="paragraph" w:customStyle="1" w:styleId="26C48ECF8D5E4D5E9BE603479CEBB239">
    <w:name w:val="26C48ECF8D5E4D5E9BE603479CEBB239"/>
  </w:style>
  <w:style w:type="paragraph" w:customStyle="1" w:styleId="29EE50353F32470B9C5D6E90EFE12315">
    <w:name w:val="29EE50353F32470B9C5D6E90EFE12315"/>
  </w:style>
  <w:style w:type="paragraph" w:customStyle="1" w:styleId="8D1B4B6F4BAE4E40A3DBC3EE3C060DA7">
    <w:name w:val="8D1B4B6F4BAE4E40A3DBC3EE3C060DA7"/>
  </w:style>
  <w:style w:type="character" w:styleId="PlaceholderText">
    <w:name w:val="Placeholder Text"/>
    <w:basedOn w:val="DefaultParagraphFont"/>
    <w:uiPriority w:val="99"/>
    <w:semiHidden/>
    <w:rPr>
      <w:color w:val="808080"/>
    </w:rPr>
  </w:style>
  <w:style w:type="paragraph" w:customStyle="1" w:styleId="D8024685A3A1400291378DF129434F20">
    <w:name w:val="D8024685A3A1400291378DF129434F20"/>
  </w:style>
  <w:style w:type="paragraph" w:customStyle="1" w:styleId="83C4D6382A4145E0BCDD57499C16A5F2">
    <w:name w:val="83C4D6382A4145E0BCDD57499C16A5F2"/>
  </w:style>
  <w:style w:type="paragraph" w:customStyle="1" w:styleId="F9535002B9B04B7D83955997A9A5E9F8">
    <w:name w:val="F9535002B9B04B7D83955997A9A5E9F8"/>
  </w:style>
  <w:style w:type="paragraph" w:customStyle="1" w:styleId="ED87F1347A754060A23156FD81764F99">
    <w:name w:val="ED87F1347A754060A23156FD81764F99"/>
  </w:style>
  <w:style w:type="paragraph" w:customStyle="1" w:styleId="A0F05EBED2B4447DA10C074CE30696E2">
    <w:name w:val="A0F05EBED2B4447DA10C074CE30696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43 North Condominium Association Member</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45833250F1FA14181152E496B7BA299" ma:contentTypeVersion="10" ma:contentTypeDescription="Create a new document." ma:contentTypeScope="" ma:versionID="d7b606a008edec20db4739c08188d360">
  <xsd:schema xmlns:xsd="http://www.w3.org/2001/XMLSchema" xmlns:xs="http://www.w3.org/2001/XMLSchema" xmlns:p="http://schemas.microsoft.com/office/2006/metadata/properties" xmlns:ns2="3587d346-06af-42ae-85fc-924a52d5c0b5" targetNamespace="http://schemas.microsoft.com/office/2006/metadata/properties" ma:root="true" ma:fieldsID="1f67b74205439298ebc52a80b8182ea9" ns2:_="">
    <xsd:import namespace="3587d346-06af-42ae-85fc-924a52d5c0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d346-06af-42ae-85fc-924a52d5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6C6A4A-68E2-46C1-A9D6-070C7B3DDAD5}"/>
</file>

<file path=customXml/itemProps3.xml><?xml version="1.0" encoding="utf-8"?>
<ds:datastoreItem xmlns:ds="http://schemas.openxmlformats.org/officeDocument/2006/customXml" ds:itemID="{AA1FBCFD-ADE3-4A7C-9434-B4A71EEE73A1}"/>
</file>

<file path=customXml/itemProps4.xml><?xml version="1.0" encoding="utf-8"?>
<ds:datastoreItem xmlns:ds="http://schemas.openxmlformats.org/officeDocument/2006/customXml" ds:itemID="{6D40969B-2D9B-4D5A-9905-AACE3F251673}"/>
</file>

<file path=docProps/app.xml><?xml version="1.0" encoding="utf-8"?>
<Properties xmlns="http://schemas.openxmlformats.org/officeDocument/2006/extended-properties" xmlns:vt="http://schemas.openxmlformats.org/officeDocument/2006/docPropsVTypes">
  <Template>Letter requesting assistance with job search</Template>
  <TotalTime>0</TotalTime>
  <Pages>1</Pages>
  <Words>181</Words>
  <Characters>1033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2018-08-16T12:05:00Z</dcterms:created>
  <dcterms:modified xsi:type="dcterms:W3CDTF">2018-08-16T12:05:00Z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TC034649659991</vt:lpwstr>
  </property>
  <property fmtid="{D5CDD505-2E9C-101B-9397-08002B2CF9AE}" pid="3" name="ContentTypeId">
    <vt:lpwstr>0x010100945833250F1FA14181152E496B7BA299</vt:lpwstr>
  </property>
</Properties>
</file>