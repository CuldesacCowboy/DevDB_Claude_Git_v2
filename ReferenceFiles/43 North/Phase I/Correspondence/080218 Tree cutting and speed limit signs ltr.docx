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678" w:rsidRDefault="00E36E49">
      <w:pPr>
        <w:pStyle w:val="Address"/>
      </w:pPr>
      <w:r>
        <w:t>August 2, 2018</w:t>
      </w:r>
      <w:bookmarkStart w:id="0" w:name="_GoBack"/>
      <w:bookmarkEnd w:id="0"/>
    </w:p>
    <w:p w:rsidR="00B65678" w:rsidRDefault="00B65678">
      <w:pPr>
        <w:pStyle w:val="Address"/>
      </w:pPr>
    </w:p>
    <w:p w:rsidR="00FD7BE9" w:rsidRDefault="00B65678">
      <w:pPr>
        <w:pStyle w:val="Address"/>
      </w:pPr>
      <w:r>
        <w:t>43 North Condominium Association</w:t>
      </w:r>
    </w:p>
    <w:p w:rsidR="00FD7BE9" w:rsidRDefault="003F4941">
      <w:pPr>
        <w:pStyle w:val="Address"/>
      </w:pPr>
      <w:r>
        <w:t>1777 RW Berends</w:t>
      </w:r>
    </w:p>
    <w:p w:rsidR="00FD7BE9" w:rsidRDefault="003F4941" w:rsidP="003F4941">
      <w:pPr>
        <w:pStyle w:val="Address"/>
      </w:pPr>
      <w:r>
        <w:t>Wyoming</w:t>
      </w:r>
      <w:r w:rsidR="00B65678">
        <w:t>, MI 49</w:t>
      </w:r>
      <w:r>
        <w:t>519</w:t>
      </w:r>
    </w:p>
    <w:p w:rsidR="00FD7BE9" w:rsidRDefault="00884E14">
      <w:pPr>
        <w:pStyle w:val="Salutation"/>
      </w:pPr>
      <w:r>
        <w:t xml:space="preserve">Dear </w:t>
      </w:r>
      <w:sdt>
        <w:sdtPr>
          <w:alias w:val="Recipient Name"/>
          <w:tag w:val=""/>
          <w:id w:val="569389569"/>
          <w:placeholder>
            <w:docPart w:val="D8024685A3A1400291378DF129434F20"/>
          </w:placeholder>
          <w:dataBinding w:prefixMappings="xmlns:ns0='http://schemas.microsoft.com/office/2006/coverPageProps' " w:xpath="/ns0:CoverPageProperties[1]/ns0:CompanyFax[1]" w:storeItemID="{55AF091B-3C7A-41E3-B477-F2FDAA23CFDA}"/>
          <w:text/>
        </w:sdtPr>
        <w:sdtEndPr/>
        <w:sdtContent>
          <w:r w:rsidR="002D625C">
            <w:t>43 North Condominium Association Member</w:t>
          </w:r>
        </w:sdtContent>
      </w:sdt>
      <w:r>
        <w:t>:</w:t>
      </w:r>
    </w:p>
    <w:p w:rsidR="00DC007E" w:rsidRDefault="00B65678" w:rsidP="002D625C">
      <w:r>
        <w:t xml:space="preserve">We have </w:t>
      </w:r>
      <w:r w:rsidR="00DC007E">
        <w:t xml:space="preserve">received </w:t>
      </w:r>
      <w:r w:rsidR="00E36E49">
        <w:t xml:space="preserve">some </w:t>
      </w:r>
      <w:r w:rsidR="00DC007E">
        <w:t xml:space="preserve">inquiries about </w:t>
      </w:r>
      <w:r w:rsidR="00E36E49">
        <w:t xml:space="preserve">a couple of different questions.  The first is </w:t>
      </w:r>
      <w:r w:rsidR="00DC007E">
        <w:t xml:space="preserve">how the association condominium bylaws address </w:t>
      </w:r>
      <w:r w:rsidR="00E36E49">
        <w:t xml:space="preserve">whether trees on lots can be removed.  The second is asking about the possibility to add speed limit signs in the neighborhood.  We </w:t>
      </w:r>
      <w:r w:rsidR="00DC007E">
        <w:t>wanted to reach out to all members with an explanation so that all mi</w:t>
      </w:r>
      <w:r w:rsidR="00E36E49">
        <w:t>ght benefit from these questions</w:t>
      </w:r>
      <w:r w:rsidR="00DC007E">
        <w:t xml:space="preserve">.  </w:t>
      </w:r>
    </w:p>
    <w:p w:rsidR="00E36E49" w:rsidRDefault="00DC007E" w:rsidP="00E36E49">
      <w:r>
        <w:t xml:space="preserve">The </w:t>
      </w:r>
      <w:r w:rsidR="00E36E49">
        <w:t>43 North Association Bylaws address tree removal in section 6.2.3 and states that “No trees four (4) inches or more in diameter shall be removed within the project without prior written approval of the developer during the development period and thereafter by the association.”  If any of our association members are considering tree cutting or removal please reach out for written approval.  If trees are being removed or cut down due to being dead, the association would ask that the member obtain a letter to submit with the request, from a certified arborist that the tree in question is dead or cannot be saved.</w:t>
      </w:r>
    </w:p>
    <w:p w:rsidR="006A1646" w:rsidRDefault="00E36E49" w:rsidP="00E36E49">
      <w:r>
        <w:t xml:space="preserve">The second </w:t>
      </w:r>
      <w:r w:rsidR="00196F9E">
        <w:t xml:space="preserve">item </w:t>
      </w:r>
      <w:r>
        <w:t>is asking about possibly having street speed limit signs install</w:t>
      </w:r>
      <w:r w:rsidR="006A1646">
        <w:t xml:space="preserve">ed in the neighborhood.  There have been inquiries due to some residents and guests speed and wanting to keep the younger children safe. We have priced signs out that match our existing street signs and for 4 speed limit signs it would be approx. $600.  We wanted to obtain the members opinion on whether speed limit signs are necessary and whether you would each be willing to contribute additional dues to cover this cost as this expense is not a budgeted item.  If you would be willing to let me know your thoughts I would appreciate it.  Feedback can be emailed to me at </w:t>
      </w:r>
      <w:hyperlink r:id="rId8" w:history="1">
        <w:r w:rsidR="006A1646" w:rsidRPr="003427FD">
          <w:rPr>
            <w:rStyle w:val="Hyperlink"/>
          </w:rPr>
          <w:t>jklaasen@jimtibbehomes.com</w:t>
        </w:r>
      </w:hyperlink>
      <w:r w:rsidR="006A1646">
        <w:t>.</w:t>
      </w:r>
    </w:p>
    <w:p w:rsidR="00196F9E" w:rsidRDefault="006A1646" w:rsidP="00E36E49">
      <w:r>
        <w:t>In addition, we are in the process of reviewing the annual budgets and will be sending out a summary within the next few weeks.</w:t>
      </w:r>
      <w:r w:rsidR="00DC007E">
        <w:t xml:space="preserve"> </w:t>
      </w:r>
    </w:p>
    <w:p w:rsidR="003F4941" w:rsidRDefault="006A1646" w:rsidP="003F4941">
      <w:r>
        <w:t>T</w:t>
      </w:r>
      <w:r w:rsidR="003F4941">
        <w:t xml:space="preserve">hank you </w:t>
      </w:r>
      <w:r w:rsidR="00196F9E">
        <w:t xml:space="preserve">for your cooperation </w:t>
      </w:r>
      <w:r w:rsidR="003F4941">
        <w:t xml:space="preserve">and consideration </w:t>
      </w:r>
      <w:r w:rsidR="00196F9E">
        <w:t>in working within the above guidelines</w:t>
      </w:r>
      <w:r w:rsidR="003F4941">
        <w:t xml:space="preserve"> </w:t>
      </w:r>
      <w:r>
        <w:t>for tree cutting and we look forward to hearing your thoughts in regards to speed limit signs.</w:t>
      </w:r>
    </w:p>
    <w:p w:rsidR="003F4941" w:rsidRDefault="003F4941" w:rsidP="002D625C"/>
    <w:p w:rsidR="003F4941" w:rsidRDefault="003F4941" w:rsidP="003F4941">
      <w:r>
        <w:t>Sincerely,</w:t>
      </w:r>
    </w:p>
    <w:p w:rsidR="003F4941" w:rsidRDefault="003F4941" w:rsidP="003F4941"/>
    <w:p w:rsidR="002D625C" w:rsidRPr="002D625C" w:rsidRDefault="002D625C" w:rsidP="003F4941">
      <w:r>
        <w:t>43 North Condominium Association</w:t>
      </w:r>
    </w:p>
    <w:sectPr w:rsidR="002D625C" w:rsidRPr="002D625C">
      <w:headerReference w:type="default" r:id="rId9"/>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936" w:rsidRDefault="001A7936">
      <w:pPr>
        <w:spacing w:after="0" w:line="240" w:lineRule="auto"/>
      </w:pPr>
      <w:r>
        <w:separator/>
      </w:r>
    </w:p>
  </w:endnote>
  <w:endnote w:type="continuationSeparator" w:id="0">
    <w:p w:rsidR="001A7936" w:rsidRDefault="001A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936" w:rsidRDefault="001A7936">
      <w:pPr>
        <w:spacing w:after="0" w:line="240" w:lineRule="auto"/>
      </w:pPr>
      <w:r>
        <w:separator/>
      </w:r>
    </w:p>
  </w:footnote>
  <w:footnote w:type="continuationSeparator" w:id="0">
    <w:p w:rsidR="001A7936" w:rsidRDefault="001A79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1468971042"/>
      <w:placeholder>
        <w:docPart w:val="F9535002B9B04B7D83955997A9A5E9F8"/>
      </w:placeholder>
      <w:dataBinding w:prefixMappings="xmlns:ns0='http://schemas.microsoft.com/office/2006/coverPageProps' " w:xpath="/ns0:CoverPageProperties[1]/ns0:CompanyFax[1]" w:storeItemID="{55AF091B-3C7A-41E3-B477-F2FDAA23CFDA}"/>
      <w:text/>
    </w:sdtPr>
    <w:sdtEndPr/>
    <w:sdtContent>
      <w:p w:rsidR="00FD7BE9" w:rsidRDefault="002D625C">
        <w:pPr>
          <w:pStyle w:val="Header"/>
        </w:pPr>
        <w:r>
          <w:t>43 North Condominium Association Member</w:t>
        </w:r>
      </w:p>
    </w:sdtContent>
  </w:sdt>
  <w:p w:rsidR="00FD7BE9" w:rsidRDefault="006A1646">
    <w:pPr>
      <w:pStyle w:val="Header"/>
    </w:pPr>
    <w:sdt>
      <w:sdtPr>
        <w:alias w:val="Date"/>
        <w:tag w:val="Date"/>
        <w:id w:val="-447781685"/>
        <w:placeholder>
          <w:docPart w:val="8D1B4B6F4BAE4E40A3DBC3EE3C060DA7"/>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r w:rsidR="00884E14">
          <w:t>[Date]</w:t>
        </w:r>
      </w:sdtContent>
    </w:sdt>
  </w:p>
  <w:p w:rsidR="00FD7BE9" w:rsidRDefault="00884E14">
    <w:pPr>
      <w:pStyle w:val="Header"/>
    </w:pPr>
    <w:r>
      <w:t xml:space="preserve">Page </w:t>
    </w:r>
    <w:r>
      <w:fldChar w:fldCharType="begin"/>
    </w:r>
    <w:r>
      <w:instrText xml:space="preserve"> PAGE   \* MERGEFORMAT </w:instrText>
    </w:r>
    <w:r>
      <w:fldChar w:fldCharType="separate"/>
    </w:r>
    <w:r w:rsidR="00E36E49">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36"/>
    <w:rsid w:val="00016867"/>
    <w:rsid w:val="001926C3"/>
    <w:rsid w:val="00196F9E"/>
    <w:rsid w:val="001A5D1E"/>
    <w:rsid w:val="001A7936"/>
    <w:rsid w:val="001F3936"/>
    <w:rsid w:val="002C6C80"/>
    <w:rsid w:val="002D625C"/>
    <w:rsid w:val="002E3E28"/>
    <w:rsid w:val="00300C9D"/>
    <w:rsid w:val="003F4941"/>
    <w:rsid w:val="004C422E"/>
    <w:rsid w:val="00511EC1"/>
    <w:rsid w:val="0059698A"/>
    <w:rsid w:val="005E5BF9"/>
    <w:rsid w:val="005E7E93"/>
    <w:rsid w:val="00686327"/>
    <w:rsid w:val="006A1646"/>
    <w:rsid w:val="00802520"/>
    <w:rsid w:val="00884E14"/>
    <w:rsid w:val="008E4979"/>
    <w:rsid w:val="00901D47"/>
    <w:rsid w:val="00AA112C"/>
    <w:rsid w:val="00B1175D"/>
    <w:rsid w:val="00B65678"/>
    <w:rsid w:val="00B849ED"/>
    <w:rsid w:val="00DC007E"/>
    <w:rsid w:val="00E36E49"/>
    <w:rsid w:val="00FD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 w:type="paragraph" w:styleId="BalloonText">
    <w:name w:val="Balloon Text"/>
    <w:basedOn w:val="Normal"/>
    <w:link w:val="BalloonTextChar"/>
    <w:uiPriority w:val="99"/>
    <w:semiHidden/>
    <w:unhideWhenUsed/>
    <w:rsid w:val="00511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C1"/>
    <w:rPr>
      <w:rFonts w:ascii="Segoe UI" w:hAnsi="Segoe UI" w:cs="Segoe UI"/>
      <w:spacing w:val="4"/>
      <w:sz w:val="18"/>
      <w:szCs w:val="18"/>
    </w:rPr>
  </w:style>
  <w:style w:type="character" w:styleId="Hyperlink">
    <w:name w:val="Hyperlink"/>
    <w:basedOn w:val="DefaultParagraphFont"/>
    <w:uiPriority w:val="99"/>
    <w:unhideWhenUsed/>
    <w:rsid w:val="006A16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klaasen@jimtibbehomes.com"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01\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D1B4B6F4BAE4E40A3DBC3EE3C060DA7"/>
        <w:category>
          <w:name w:val="General"/>
          <w:gallery w:val="placeholder"/>
        </w:category>
        <w:types>
          <w:type w:val="bbPlcHdr"/>
        </w:types>
        <w:behaviors>
          <w:behavior w:val="content"/>
        </w:behaviors>
        <w:guid w:val="{92057EFF-69FB-4D6A-A702-B080F2DA28F4}"/>
      </w:docPartPr>
      <w:docPartBody>
        <w:p w:rsidR="00E95129" w:rsidRDefault="00E95129">
          <w:pPr>
            <w:pStyle w:val="8D1B4B6F4BAE4E40A3DBC3EE3C060DA7"/>
          </w:pPr>
          <w:r>
            <w:t>[Date]</w:t>
          </w:r>
        </w:p>
      </w:docPartBody>
    </w:docPart>
    <w:docPart>
      <w:docPartPr>
        <w:name w:val="D8024685A3A1400291378DF129434F20"/>
        <w:category>
          <w:name w:val="General"/>
          <w:gallery w:val="placeholder"/>
        </w:category>
        <w:types>
          <w:type w:val="bbPlcHdr"/>
        </w:types>
        <w:behaviors>
          <w:behavior w:val="content"/>
        </w:behaviors>
        <w:guid w:val="{98A4F436-7956-493E-89CD-81E06D1DD633}"/>
      </w:docPartPr>
      <w:docPartBody>
        <w:p w:rsidR="00E95129" w:rsidRDefault="00E95129">
          <w:pPr>
            <w:pStyle w:val="D8024685A3A1400291378DF129434F20"/>
          </w:pPr>
          <w:r>
            <w:rPr>
              <w:rStyle w:val="PlaceholderText"/>
            </w:rPr>
            <w:t>[Recipient Name]</w:t>
          </w:r>
        </w:p>
      </w:docPartBody>
    </w:docPart>
    <w:docPart>
      <w:docPartPr>
        <w:name w:val="F9535002B9B04B7D83955997A9A5E9F8"/>
        <w:category>
          <w:name w:val="General"/>
          <w:gallery w:val="placeholder"/>
        </w:category>
        <w:types>
          <w:type w:val="bbPlcHdr"/>
        </w:types>
        <w:behaviors>
          <w:behavior w:val="content"/>
        </w:behaviors>
        <w:guid w:val="{7E432BB2-BD79-47AF-96E7-934D59B2B2DA}"/>
      </w:docPartPr>
      <w:docPartBody>
        <w:p w:rsidR="00E95129" w:rsidRDefault="00E95129">
          <w:pPr>
            <w:pStyle w:val="F9535002B9B04B7D83955997A9A5E9F8"/>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129"/>
    <w:rsid w:val="00E95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923700997C46209C2DE491A3E3F72A">
    <w:name w:val="90923700997C46209C2DE491A3E3F72A"/>
  </w:style>
  <w:style w:type="paragraph" w:customStyle="1" w:styleId="26C48ECF8D5E4D5E9BE603479CEBB239">
    <w:name w:val="26C48ECF8D5E4D5E9BE603479CEBB239"/>
  </w:style>
  <w:style w:type="paragraph" w:customStyle="1" w:styleId="29EE50353F32470B9C5D6E90EFE12315">
    <w:name w:val="29EE50353F32470B9C5D6E90EFE12315"/>
  </w:style>
  <w:style w:type="paragraph" w:customStyle="1" w:styleId="8D1B4B6F4BAE4E40A3DBC3EE3C060DA7">
    <w:name w:val="8D1B4B6F4BAE4E40A3DBC3EE3C060DA7"/>
  </w:style>
  <w:style w:type="character" w:styleId="PlaceholderText">
    <w:name w:val="Placeholder Text"/>
    <w:basedOn w:val="DefaultParagraphFont"/>
    <w:uiPriority w:val="99"/>
    <w:semiHidden/>
    <w:rPr>
      <w:color w:val="808080"/>
    </w:rPr>
  </w:style>
  <w:style w:type="paragraph" w:customStyle="1" w:styleId="D8024685A3A1400291378DF129434F20">
    <w:name w:val="D8024685A3A1400291378DF129434F20"/>
  </w:style>
  <w:style w:type="paragraph" w:customStyle="1" w:styleId="83C4D6382A4145E0BCDD57499C16A5F2">
    <w:name w:val="83C4D6382A4145E0BCDD57499C16A5F2"/>
  </w:style>
  <w:style w:type="paragraph" w:customStyle="1" w:styleId="F9535002B9B04B7D83955997A9A5E9F8">
    <w:name w:val="F9535002B9B04B7D83955997A9A5E9F8"/>
  </w:style>
  <w:style w:type="paragraph" w:customStyle="1" w:styleId="ED87F1347A754060A23156FD81764F99">
    <w:name w:val="ED87F1347A754060A23156FD81764F99"/>
  </w:style>
  <w:style w:type="paragraph" w:customStyle="1" w:styleId="A0F05EBED2B4447DA10C074CE30696E2">
    <w:name w:val="A0F05EBED2B4447DA10C074CE3069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43 North Condominium Association Member</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CE8E0D-6C16-441A-A6A0-E28C6132D6DA}"/>
</file>

<file path=customXml/itemProps3.xml><?xml version="1.0" encoding="utf-8"?>
<ds:datastoreItem xmlns:ds="http://schemas.openxmlformats.org/officeDocument/2006/customXml" ds:itemID="{3D1B1E12-B957-46FD-B260-903EB6B2A351}"/>
</file>

<file path=customXml/itemProps4.xml><?xml version="1.0" encoding="utf-8"?>
<ds:datastoreItem xmlns:ds="http://schemas.openxmlformats.org/officeDocument/2006/customXml" ds:itemID="{C37CB4C2-E5EC-45B3-968F-659EC3085055}"/>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1</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2018-08-02T14:05:00Z</dcterms:created>
  <dcterms:modified xsi:type="dcterms:W3CDTF">2018-08-02T14:05:00Z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