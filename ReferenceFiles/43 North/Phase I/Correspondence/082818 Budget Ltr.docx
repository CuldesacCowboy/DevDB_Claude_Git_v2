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678" w:rsidRDefault="00E36E49">
      <w:pPr>
        <w:pStyle w:val="Address"/>
      </w:pPr>
      <w:r>
        <w:t>August 2</w:t>
      </w:r>
      <w:r w:rsidR="004B78A1">
        <w:t>8</w:t>
      </w:r>
      <w:r>
        <w:t>, 2018</w:t>
      </w:r>
    </w:p>
    <w:p w:rsidR="00B65678" w:rsidRDefault="00B65678">
      <w:pPr>
        <w:pStyle w:val="Address"/>
      </w:pPr>
    </w:p>
    <w:p w:rsidR="00FD7BE9" w:rsidRDefault="00B65678">
      <w:pPr>
        <w:pStyle w:val="Address"/>
      </w:pPr>
      <w:r>
        <w:t>43 North Condominium Association</w:t>
      </w:r>
    </w:p>
    <w:p w:rsidR="00FD7BE9" w:rsidRDefault="003F4941">
      <w:pPr>
        <w:pStyle w:val="Address"/>
      </w:pPr>
      <w:r>
        <w:t>1777 RW Berends</w:t>
      </w:r>
    </w:p>
    <w:p w:rsidR="00FD7BE9" w:rsidRDefault="003F4941" w:rsidP="003F4941">
      <w:pPr>
        <w:pStyle w:val="Address"/>
      </w:pPr>
      <w:r>
        <w:t>Wyoming</w:t>
      </w:r>
      <w:r w:rsidR="00B65678">
        <w:t>, MI 49</w:t>
      </w:r>
      <w:r>
        <w:t>519</w:t>
      </w:r>
    </w:p>
    <w:p w:rsidR="00FD7BE9" w:rsidRDefault="00884E14">
      <w:pPr>
        <w:pStyle w:val="Salutation"/>
      </w:pPr>
      <w:r>
        <w:t xml:space="preserve">Dear </w:t>
      </w:r>
      <w:sdt>
        <w:sdtPr>
          <w:alias w:val="Recipient Name"/>
          <w:tag w:val=""/>
          <w:id w:val="569389569"/>
          <w:placeholder>
            <w:docPart w:val="D8024685A3A1400291378DF129434F20"/>
          </w:placeholder>
          <w:dataBinding w:prefixMappings="xmlns:ns0='http://schemas.microsoft.com/office/2006/coverPageProps' " w:xpath="/ns0:CoverPageProperties[1]/ns0:CompanyFax[1]" w:storeItemID="{55AF091B-3C7A-41E3-B477-F2FDAA23CFDA}"/>
          <w:text/>
        </w:sdtPr>
        <w:sdtEndPr/>
        <w:sdtContent>
          <w:r w:rsidR="002D625C">
            <w:t>43 North Condominium Association Member</w:t>
          </w:r>
        </w:sdtContent>
      </w:sdt>
      <w:r>
        <w:t>:</w:t>
      </w:r>
    </w:p>
    <w:p w:rsidR="004B78A1" w:rsidRDefault="00B65678" w:rsidP="002D625C">
      <w:r>
        <w:t xml:space="preserve">We have </w:t>
      </w:r>
      <w:r w:rsidR="00DC007E">
        <w:t xml:space="preserve">received </w:t>
      </w:r>
      <w:r w:rsidR="004B78A1">
        <w:t xml:space="preserve">feedback from a handful of residents and at this point the responses are to not have speed limit signs installed.  </w:t>
      </w:r>
    </w:p>
    <w:p w:rsidR="00FD5C2C" w:rsidRDefault="004B78A1" w:rsidP="00FD5C2C">
      <w:r>
        <w:t xml:space="preserve">As was mentioned </w:t>
      </w:r>
      <w:r w:rsidR="00027B47">
        <w:t>in the previous letter we have been reviewing the annual budget for our Association and have included a summary sheet for 2015 through year to date 2018.  We initially built up a surplus in the budget but three categories have continued to run higher than our budgeted amounts.  The biggest item is snow plowing and salting.  Our normal sno</w:t>
      </w:r>
      <w:r w:rsidR="00FD5C2C">
        <w:t xml:space="preserve">w plow contract was $1,850 in the first 2 years of operation.  </w:t>
      </w:r>
      <w:r w:rsidR="00555347">
        <w:t xml:space="preserve">The plowing contract increased </w:t>
      </w:r>
      <w:r w:rsidR="00FD5C2C">
        <w:t xml:space="preserve">to $3,600 last year as the contractor we worked with in 2015 and 2016 raised his prices and we decided to try another contractor.  The reason this category has run so high is due to the price for salting our streets.  This is something that is handled on a separate basis due to the high cost of salt.  One of the reasons we made a switch to another contractor for this service is we felt the salt expense might have been controlled better by the </w:t>
      </w:r>
      <w:r w:rsidR="00555347">
        <w:t xml:space="preserve">initial </w:t>
      </w:r>
      <w:r w:rsidR="00FD5C2C">
        <w:t xml:space="preserve">contractor.  As the experience in this past year has shown this expense is something we may have to increase the budget for.  </w:t>
      </w:r>
      <w:r w:rsidR="00555347">
        <w:t>One way for us to control the expense would be to decrease the frequency of salting of the streets.  We would like to understand the resident</w:t>
      </w:r>
      <w:r w:rsidR="00FA681E">
        <w:t>’</w:t>
      </w:r>
      <w:r w:rsidR="00555347">
        <w:t>s opinions on the amount of salting that is needed.</w:t>
      </w:r>
    </w:p>
    <w:p w:rsidR="00FD5C2C" w:rsidRDefault="00FD5C2C" w:rsidP="00FD5C2C">
      <w:r>
        <w:t>In order for members of the Association to control the expenses in the annual budget we would like to establish an advisory committee of three residents of 43 North to work with us in soliciting and selecting bids for the 2018/2019 Snow Plowing/Salting Season a</w:t>
      </w:r>
      <w:r w:rsidR="00555347">
        <w:t>nd again in the spring for the L</w:t>
      </w:r>
      <w:r>
        <w:t xml:space="preserve">andscaping </w:t>
      </w:r>
      <w:r w:rsidR="00555347">
        <w:t xml:space="preserve">Maintenance </w:t>
      </w:r>
      <w:r>
        <w:t>contract.</w:t>
      </w:r>
      <w:r w:rsidR="00555347">
        <w:t xml:space="preserve">  These advisory members can provide feedback on the desires of the residents going forward on any questions that might arise.</w:t>
      </w:r>
    </w:p>
    <w:p w:rsidR="00555347" w:rsidRDefault="00FA681E" w:rsidP="00FD5C2C">
      <w:r>
        <w:t>Based on the actual costs incurred over the past few seasons, w</w:t>
      </w:r>
      <w:r w:rsidR="00555347">
        <w:t>e are proposing an annual Association Dues amount of $</w:t>
      </w:r>
      <w:r w:rsidR="0010474D">
        <w:t>750</w:t>
      </w:r>
      <w:bookmarkStart w:id="0" w:name="_GoBack"/>
      <w:bookmarkEnd w:id="0"/>
      <w:r w:rsidR="00555347">
        <w:t xml:space="preserve"> in 2019</w:t>
      </w:r>
      <w:r>
        <w:t xml:space="preserve"> to make up for the shortfall in 2018</w:t>
      </w:r>
      <w:r w:rsidR="00555347">
        <w:t>.</w:t>
      </w:r>
      <w:r>
        <w:t xml:space="preserve">  We will then reevaluate at the end of 2019 to determine a new annual amount for 2020.</w:t>
      </w:r>
    </w:p>
    <w:p w:rsidR="003F4941" w:rsidRDefault="006A1646" w:rsidP="003F4941">
      <w:r>
        <w:t xml:space="preserve">We wanted to obtain the members opinion on whether </w:t>
      </w:r>
      <w:r w:rsidR="00C70EF2">
        <w:t>the amount of salting on the streets should be changed from prior years, and also if there are any members that are willing to participate in the advisory committee.  If you have any other questions, I am happy to help in any way that I can.  Your thoughts and f</w:t>
      </w:r>
      <w:r>
        <w:t xml:space="preserve">eedback can be emailed to me at </w:t>
      </w:r>
      <w:hyperlink r:id="rId8" w:history="1">
        <w:r w:rsidRPr="003427FD">
          <w:rPr>
            <w:rStyle w:val="Hyperlink"/>
          </w:rPr>
          <w:t>jklaasen@jimtibbehomes.com</w:t>
        </w:r>
      </w:hyperlink>
      <w:r>
        <w:t>.</w:t>
      </w:r>
      <w:r w:rsidR="00C70EF2">
        <w:t xml:space="preserve">  </w:t>
      </w:r>
      <w:r>
        <w:t>T</w:t>
      </w:r>
      <w:r w:rsidR="003F4941">
        <w:t xml:space="preserve">hank you </w:t>
      </w:r>
      <w:r w:rsidR="00C70EF2">
        <w:t xml:space="preserve">and </w:t>
      </w:r>
      <w:r>
        <w:t>we look forward to hearing your thoughts</w:t>
      </w:r>
      <w:r w:rsidR="00C70EF2">
        <w:t>.</w:t>
      </w:r>
    </w:p>
    <w:p w:rsidR="003F4941" w:rsidRDefault="003F4941" w:rsidP="003F4941">
      <w:r>
        <w:t>Sincerely,</w:t>
      </w:r>
    </w:p>
    <w:p w:rsidR="002D625C" w:rsidRPr="002D625C" w:rsidRDefault="002D625C" w:rsidP="003F4941">
      <w:r>
        <w:t>43 North Condominium Association</w:t>
      </w:r>
    </w:p>
    <w:sectPr w:rsidR="002D625C" w:rsidRPr="002D625C">
      <w:headerReference w:type="default" r:id="rId9"/>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936" w:rsidRDefault="001A7936">
      <w:pPr>
        <w:spacing w:after="0" w:line="240" w:lineRule="auto"/>
      </w:pPr>
      <w:r>
        <w:separator/>
      </w:r>
    </w:p>
  </w:endnote>
  <w:endnote w:type="continuationSeparator" w:id="0">
    <w:p w:rsidR="001A7936" w:rsidRDefault="001A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936" w:rsidRDefault="001A7936">
      <w:pPr>
        <w:spacing w:after="0" w:line="240" w:lineRule="auto"/>
      </w:pPr>
      <w:r>
        <w:separator/>
      </w:r>
    </w:p>
  </w:footnote>
  <w:footnote w:type="continuationSeparator" w:id="0">
    <w:p w:rsidR="001A7936" w:rsidRDefault="001A79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1468971042"/>
      <w:placeholder>
        <w:docPart w:val="F9535002B9B04B7D83955997A9A5E9F8"/>
      </w:placeholder>
      <w:dataBinding w:prefixMappings="xmlns:ns0='http://schemas.microsoft.com/office/2006/coverPageProps' " w:xpath="/ns0:CoverPageProperties[1]/ns0:CompanyFax[1]" w:storeItemID="{55AF091B-3C7A-41E3-B477-F2FDAA23CFDA}"/>
      <w:text/>
    </w:sdtPr>
    <w:sdtEndPr/>
    <w:sdtContent>
      <w:p w:rsidR="00FD7BE9" w:rsidRDefault="002D625C">
        <w:pPr>
          <w:pStyle w:val="Header"/>
        </w:pPr>
        <w:r>
          <w:t>43 North Condominium Association Member</w:t>
        </w:r>
      </w:p>
    </w:sdtContent>
  </w:sdt>
  <w:p w:rsidR="00FD7BE9" w:rsidRDefault="004C6C2C">
    <w:pPr>
      <w:pStyle w:val="Header"/>
    </w:pPr>
    <w:sdt>
      <w:sdtPr>
        <w:alias w:val="Date"/>
        <w:tag w:val="Date"/>
        <w:id w:val="-447781685"/>
        <w:placeholder>
          <w:docPart w:val="8D1B4B6F4BAE4E40A3DBC3EE3C060DA7"/>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r w:rsidR="00884E14">
          <w:t>[Date]</w:t>
        </w:r>
      </w:sdtContent>
    </w:sdt>
  </w:p>
  <w:p w:rsidR="00FD7BE9" w:rsidRDefault="00884E14">
    <w:pPr>
      <w:pStyle w:val="Header"/>
    </w:pPr>
    <w:r>
      <w:t xml:space="preserve">Page </w:t>
    </w:r>
    <w:r>
      <w:fldChar w:fldCharType="begin"/>
    </w:r>
    <w:r>
      <w:instrText xml:space="preserve"> PAGE   \* MERGEFORMAT </w:instrText>
    </w:r>
    <w:r>
      <w:fldChar w:fldCharType="separate"/>
    </w:r>
    <w:r w:rsidR="00C70EF2">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36"/>
    <w:rsid w:val="00016867"/>
    <w:rsid w:val="00027B47"/>
    <w:rsid w:val="0010474D"/>
    <w:rsid w:val="001926C3"/>
    <w:rsid w:val="00196F9E"/>
    <w:rsid w:val="001A5D1E"/>
    <w:rsid w:val="001A7936"/>
    <w:rsid w:val="001F3936"/>
    <w:rsid w:val="002C6C80"/>
    <w:rsid w:val="002D625C"/>
    <w:rsid w:val="002E3E28"/>
    <w:rsid w:val="00300C9D"/>
    <w:rsid w:val="003F4941"/>
    <w:rsid w:val="004B78A1"/>
    <w:rsid w:val="004C422E"/>
    <w:rsid w:val="00511EC1"/>
    <w:rsid w:val="00555347"/>
    <w:rsid w:val="0059698A"/>
    <w:rsid w:val="005E5BF9"/>
    <w:rsid w:val="005E7E93"/>
    <w:rsid w:val="00686327"/>
    <w:rsid w:val="006A1646"/>
    <w:rsid w:val="00802520"/>
    <w:rsid w:val="00884E14"/>
    <w:rsid w:val="008E4979"/>
    <w:rsid w:val="00901D47"/>
    <w:rsid w:val="00AA112C"/>
    <w:rsid w:val="00B1175D"/>
    <w:rsid w:val="00B65678"/>
    <w:rsid w:val="00B849ED"/>
    <w:rsid w:val="00C70EF2"/>
    <w:rsid w:val="00DC007E"/>
    <w:rsid w:val="00E36E49"/>
    <w:rsid w:val="00FA681E"/>
    <w:rsid w:val="00FD5C2C"/>
    <w:rsid w:val="00FD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 w:type="paragraph" w:styleId="BalloonText">
    <w:name w:val="Balloon Text"/>
    <w:basedOn w:val="Normal"/>
    <w:link w:val="BalloonTextChar"/>
    <w:uiPriority w:val="99"/>
    <w:semiHidden/>
    <w:unhideWhenUsed/>
    <w:rsid w:val="00511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C1"/>
    <w:rPr>
      <w:rFonts w:ascii="Segoe UI" w:hAnsi="Segoe UI" w:cs="Segoe UI"/>
      <w:spacing w:val="4"/>
      <w:sz w:val="18"/>
      <w:szCs w:val="18"/>
    </w:rPr>
  </w:style>
  <w:style w:type="character" w:styleId="Hyperlink">
    <w:name w:val="Hyperlink"/>
    <w:basedOn w:val="DefaultParagraphFont"/>
    <w:uiPriority w:val="99"/>
    <w:unhideWhenUsed/>
    <w:rsid w:val="006A16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klaasen@jimtibbehomes.com"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01\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D1B4B6F4BAE4E40A3DBC3EE3C060DA7"/>
        <w:category>
          <w:name w:val="General"/>
          <w:gallery w:val="placeholder"/>
        </w:category>
        <w:types>
          <w:type w:val="bbPlcHdr"/>
        </w:types>
        <w:behaviors>
          <w:behavior w:val="content"/>
        </w:behaviors>
        <w:guid w:val="{92057EFF-69FB-4D6A-A702-B080F2DA28F4}"/>
      </w:docPartPr>
      <w:docPartBody>
        <w:p w:rsidR="00E95129" w:rsidRDefault="00E95129">
          <w:pPr>
            <w:pStyle w:val="8D1B4B6F4BAE4E40A3DBC3EE3C060DA7"/>
          </w:pPr>
          <w:r>
            <w:t>[Date]</w:t>
          </w:r>
        </w:p>
      </w:docPartBody>
    </w:docPart>
    <w:docPart>
      <w:docPartPr>
        <w:name w:val="D8024685A3A1400291378DF129434F20"/>
        <w:category>
          <w:name w:val="General"/>
          <w:gallery w:val="placeholder"/>
        </w:category>
        <w:types>
          <w:type w:val="bbPlcHdr"/>
        </w:types>
        <w:behaviors>
          <w:behavior w:val="content"/>
        </w:behaviors>
        <w:guid w:val="{98A4F436-7956-493E-89CD-81E06D1DD633}"/>
      </w:docPartPr>
      <w:docPartBody>
        <w:p w:rsidR="00E95129" w:rsidRDefault="00E95129">
          <w:pPr>
            <w:pStyle w:val="D8024685A3A1400291378DF129434F20"/>
          </w:pPr>
          <w:r>
            <w:rPr>
              <w:rStyle w:val="PlaceholderText"/>
            </w:rPr>
            <w:t>[Recipient Name]</w:t>
          </w:r>
        </w:p>
      </w:docPartBody>
    </w:docPart>
    <w:docPart>
      <w:docPartPr>
        <w:name w:val="F9535002B9B04B7D83955997A9A5E9F8"/>
        <w:category>
          <w:name w:val="General"/>
          <w:gallery w:val="placeholder"/>
        </w:category>
        <w:types>
          <w:type w:val="bbPlcHdr"/>
        </w:types>
        <w:behaviors>
          <w:behavior w:val="content"/>
        </w:behaviors>
        <w:guid w:val="{7E432BB2-BD79-47AF-96E7-934D59B2B2DA}"/>
      </w:docPartPr>
      <w:docPartBody>
        <w:p w:rsidR="00E95129" w:rsidRDefault="00E95129">
          <w:pPr>
            <w:pStyle w:val="F9535002B9B04B7D83955997A9A5E9F8"/>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129"/>
    <w:rsid w:val="00E95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923700997C46209C2DE491A3E3F72A">
    <w:name w:val="90923700997C46209C2DE491A3E3F72A"/>
  </w:style>
  <w:style w:type="paragraph" w:customStyle="1" w:styleId="26C48ECF8D5E4D5E9BE603479CEBB239">
    <w:name w:val="26C48ECF8D5E4D5E9BE603479CEBB239"/>
  </w:style>
  <w:style w:type="paragraph" w:customStyle="1" w:styleId="29EE50353F32470B9C5D6E90EFE12315">
    <w:name w:val="29EE50353F32470B9C5D6E90EFE12315"/>
  </w:style>
  <w:style w:type="paragraph" w:customStyle="1" w:styleId="8D1B4B6F4BAE4E40A3DBC3EE3C060DA7">
    <w:name w:val="8D1B4B6F4BAE4E40A3DBC3EE3C060DA7"/>
  </w:style>
  <w:style w:type="character" w:styleId="PlaceholderText">
    <w:name w:val="Placeholder Text"/>
    <w:basedOn w:val="DefaultParagraphFont"/>
    <w:uiPriority w:val="99"/>
    <w:semiHidden/>
    <w:rPr>
      <w:color w:val="808080"/>
    </w:rPr>
  </w:style>
  <w:style w:type="paragraph" w:customStyle="1" w:styleId="D8024685A3A1400291378DF129434F20">
    <w:name w:val="D8024685A3A1400291378DF129434F20"/>
  </w:style>
  <w:style w:type="paragraph" w:customStyle="1" w:styleId="83C4D6382A4145E0BCDD57499C16A5F2">
    <w:name w:val="83C4D6382A4145E0BCDD57499C16A5F2"/>
  </w:style>
  <w:style w:type="paragraph" w:customStyle="1" w:styleId="F9535002B9B04B7D83955997A9A5E9F8">
    <w:name w:val="F9535002B9B04B7D83955997A9A5E9F8"/>
  </w:style>
  <w:style w:type="paragraph" w:customStyle="1" w:styleId="ED87F1347A754060A23156FD81764F99">
    <w:name w:val="ED87F1347A754060A23156FD81764F99"/>
  </w:style>
  <w:style w:type="paragraph" w:customStyle="1" w:styleId="A0F05EBED2B4447DA10C074CE30696E2">
    <w:name w:val="A0F05EBED2B4447DA10C074CE3069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43 North Condominium Association Member</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EB778E-DC9E-42CB-910F-9CFFB0D77153}"/>
</file>

<file path=customXml/itemProps3.xml><?xml version="1.0" encoding="utf-8"?>
<ds:datastoreItem xmlns:ds="http://schemas.openxmlformats.org/officeDocument/2006/customXml" ds:itemID="{18616475-9333-4352-8C19-66F4564968A8}"/>
</file>

<file path=customXml/itemProps4.xml><?xml version="1.0" encoding="utf-8"?>
<ds:datastoreItem xmlns:ds="http://schemas.openxmlformats.org/officeDocument/2006/customXml" ds:itemID="{9B31477D-D424-47E5-8F82-3AD692CCC8E5}"/>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1</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1</cp:revision>
  <dcterms:created xsi:type="dcterms:W3CDTF">2018-08-27T13:39:00Z</dcterms:created>
  <dcterms:modified xsi:type="dcterms:W3CDTF">2018-08-28T14:24:00Z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