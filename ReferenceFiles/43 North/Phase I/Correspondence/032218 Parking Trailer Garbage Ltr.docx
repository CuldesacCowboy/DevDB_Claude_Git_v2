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glossary/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678" w:rsidRDefault="003F4941">
      <w:pPr>
        <w:pStyle w:val="Address"/>
      </w:pPr>
      <w:bookmarkStart w:id="0" w:name="_GoBack"/>
      <w:bookmarkEnd w:id="0"/>
      <w:r>
        <w:t>March 22, 2018</w:t>
      </w:r>
    </w:p>
    <w:p w:rsidR="00B65678" w:rsidRDefault="00B65678">
      <w:pPr>
        <w:pStyle w:val="Address"/>
      </w:pPr>
    </w:p>
    <w:p w:rsidR="00FD7BE9" w:rsidRDefault="00B65678">
      <w:pPr>
        <w:pStyle w:val="Address"/>
      </w:pPr>
      <w:r>
        <w:t>43 North Condominium Association</w:t>
      </w:r>
    </w:p>
    <w:p w:rsidR="00FD7BE9" w:rsidRDefault="003F4941">
      <w:pPr>
        <w:pStyle w:val="Address"/>
      </w:pPr>
      <w:r>
        <w:t>1777 RW Berends</w:t>
      </w:r>
    </w:p>
    <w:p w:rsidR="00FD7BE9" w:rsidRDefault="003F4941" w:rsidP="003F4941">
      <w:pPr>
        <w:pStyle w:val="Address"/>
      </w:pPr>
      <w:r>
        <w:t>Wyoming</w:t>
      </w:r>
      <w:r w:rsidR="00B65678">
        <w:t>, MI 49</w:t>
      </w:r>
      <w:r>
        <w:t>519</w:t>
      </w:r>
    </w:p>
    <w:p w:rsidR="00FD7BE9" w:rsidRDefault="00884E14">
      <w:pPr>
        <w:pStyle w:val="Salutation"/>
      </w:pPr>
      <w:r>
        <w:t xml:space="preserve">Dear </w:t>
      </w:r>
      <w:sdt>
        <w:sdtPr>
          <w:alias w:val="Recipient Name"/>
          <w:tag w:val=""/>
          <w:id w:val="569389569"/>
          <w:placeholder>
            <w:docPart w:val="D8024685A3A1400291378DF129434F20"/>
          </w:placeholder>
          <w:dataBinding w:prefixMappings="xmlns:ns0='http://schemas.microsoft.com/office/2006/coverPageProps' " w:xpath="/ns0:CoverPageProperties[1]/ns0:CompanyFax[1]" w:storeItemID="{55AF091B-3C7A-41E3-B477-F2FDAA23CFDA}"/>
          <w:text/>
        </w:sdtPr>
        <w:sdtEndPr/>
        <w:sdtContent>
          <w:r w:rsidR="002D625C">
            <w:t>43 North Condominium Association Member</w:t>
          </w:r>
        </w:sdtContent>
      </w:sdt>
      <w:r>
        <w:t>:</w:t>
      </w:r>
    </w:p>
    <w:p w:rsidR="00DC007E" w:rsidRDefault="00B65678" w:rsidP="002D625C">
      <w:r>
        <w:t xml:space="preserve">We have </w:t>
      </w:r>
      <w:r w:rsidR="00DC007E">
        <w:t xml:space="preserve">received inquiries about how the association condominium bylaws address a number of issues and wanted to reach out to all members with an explanation so that all might benefit from these questions.  </w:t>
      </w:r>
    </w:p>
    <w:p w:rsidR="00DC007E" w:rsidRDefault="00DC007E" w:rsidP="002D625C">
      <w:r>
        <w:t xml:space="preserve">The first question addresses the length of time that residents may park a trailer or other items in their driveways.  </w:t>
      </w:r>
      <w:r w:rsidR="00B65678">
        <w:t>It is understandable for new residents of the neighborhood to have trailers parked in driveways for a short period of time while moving into their new homes.  After the first week of moving in</w:t>
      </w:r>
      <w:r w:rsidR="001A5D1E">
        <w:t>,</w:t>
      </w:r>
      <w:r w:rsidR="00B65678">
        <w:t xml:space="preserve"> the Developer and the 43 North Condo Association would ask that the residents limit </w:t>
      </w:r>
      <w:r w:rsidR="002D625C">
        <w:t xml:space="preserve">outside </w:t>
      </w:r>
      <w:r w:rsidR="00B65678">
        <w:t xml:space="preserve">storage of trailers, boats, etc. </w:t>
      </w:r>
      <w:r w:rsidR="002D625C">
        <w:t xml:space="preserve">per section 6.1.11 of the condominium bylaws </w:t>
      </w:r>
      <w:r w:rsidR="00B65678">
        <w:t>to 48 hours</w:t>
      </w:r>
      <w:r>
        <w:t>.</w:t>
      </w:r>
    </w:p>
    <w:p w:rsidR="00FD7BE9" w:rsidRDefault="00DC007E" w:rsidP="002D625C">
      <w:r>
        <w:t xml:space="preserve">The second question </w:t>
      </w:r>
      <w:proofErr w:type="spellStart"/>
      <w:r>
        <w:t>inquires</w:t>
      </w:r>
      <w:proofErr w:type="spellEnd"/>
      <w:r>
        <w:t xml:space="preserve"> about residents and their guests parking in the street in front of the </w:t>
      </w:r>
      <w:proofErr w:type="gramStart"/>
      <w:r>
        <w:t>residents</w:t>
      </w:r>
      <w:proofErr w:type="gramEnd"/>
      <w:r>
        <w:t xml:space="preserve"> home.  </w:t>
      </w:r>
      <w:r w:rsidR="00196F9E">
        <w:t xml:space="preserve">Section 6.1 of the condominium bylaws outline the various Use Restrictions in place for the 43 </w:t>
      </w:r>
      <w:proofErr w:type="gramStart"/>
      <w:r w:rsidR="00196F9E">
        <w:t>North</w:t>
      </w:r>
      <w:proofErr w:type="gramEnd"/>
      <w:r w:rsidR="00196F9E">
        <w:t xml:space="preserve"> Condo Association.  These use restrictions do not prohibit the parking of vehicles within the roadway which is considered a common element of your condominium project.  The Developer and the 43 North Condo Association would ask that you take your neighbors into consideration and limit your use of the roadways for parking of short term use and visits.  They would also ask that the street not be used for overnight parking of any kind.  </w:t>
      </w:r>
    </w:p>
    <w:p w:rsidR="00196F9E" w:rsidRDefault="00196F9E" w:rsidP="00DC007E">
      <w:r>
        <w:t xml:space="preserve">The last item addresses </w:t>
      </w:r>
      <w:r w:rsidR="00DC007E">
        <w:t>leaving refuse and garbage containers outside of the garages for an extended length of time.  It is understandable for containers to be left in the driveway for a short period of time for collection.  The Developer and the 43 North Condo Associati</w:t>
      </w:r>
      <w:r>
        <w:t xml:space="preserve">on would ask that the residents </w:t>
      </w:r>
      <w:r w:rsidR="00DC007E">
        <w:t>limit outside storage of refuse and garbage containers per section 6.1.13 of the condominium bylaws</w:t>
      </w:r>
      <w:r>
        <w:t>.</w:t>
      </w:r>
      <w:r w:rsidR="00DC007E">
        <w:t xml:space="preserve"> </w:t>
      </w:r>
    </w:p>
    <w:p w:rsidR="003F4941" w:rsidRDefault="00196F9E" w:rsidP="003F4941">
      <w:r>
        <w:t>I</w:t>
      </w:r>
      <w:r w:rsidR="00DC007E">
        <w:t>n order to maintain the attractiveness of the neighborhood</w:t>
      </w:r>
      <w:r>
        <w:t xml:space="preserve">, the Developer and the 43 North Condo Association </w:t>
      </w:r>
      <w:r w:rsidR="003F4941">
        <w:t xml:space="preserve">thank you </w:t>
      </w:r>
      <w:r>
        <w:t xml:space="preserve">for your cooperation </w:t>
      </w:r>
      <w:r w:rsidR="003F4941">
        <w:t xml:space="preserve">and consideration </w:t>
      </w:r>
      <w:r>
        <w:t>in working within the above guidelines</w:t>
      </w:r>
      <w:r w:rsidR="003F4941">
        <w:t xml:space="preserve"> with your fellow association members</w:t>
      </w:r>
      <w:r w:rsidR="00DC007E">
        <w:t>.</w:t>
      </w:r>
    </w:p>
    <w:p w:rsidR="003F4941" w:rsidRDefault="003F4941" w:rsidP="002D625C"/>
    <w:p w:rsidR="003F4941" w:rsidRDefault="003F4941" w:rsidP="003F4941">
      <w:r>
        <w:t>Sincerely,</w:t>
      </w:r>
    </w:p>
    <w:p w:rsidR="003F4941" w:rsidRDefault="003F4941" w:rsidP="003F4941"/>
    <w:p w:rsidR="002D625C" w:rsidRPr="002D625C" w:rsidRDefault="002D625C" w:rsidP="003F4941">
      <w:r>
        <w:t>43 North Condominium Association</w:t>
      </w:r>
    </w:p>
    <w:sectPr w:rsidR="002D625C" w:rsidRPr="002D625C">
      <w:headerReference w:type="default" r:id="rId8"/>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7936" w:rsidRDefault="001A7936">
      <w:pPr>
        <w:spacing w:after="0" w:line="240" w:lineRule="auto"/>
      </w:pPr>
      <w:r>
        <w:separator/>
      </w:r>
    </w:p>
  </w:endnote>
  <w:endnote w:type="continuationSeparator" w:id="0">
    <w:p w:rsidR="001A7936" w:rsidRDefault="001A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7936" w:rsidRDefault="001A7936">
      <w:pPr>
        <w:spacing w:after="0" w:line="240" w:lineRule="auto"/>
      </w:pPr>
      <w:r>
        <w:separator/>
      </w:r>
    </w:p>
  </w:footnote>
  <w:footnote w:type="continuationSeparator" w:id="0">
    <w:p w:rsidR="001A7936" w:rsidRDefault="001A79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alias w:val="Recipient Name"/>
      <w:tag w:val=""/>
      <w:id w:val="-1468971042"/>
      <w:placeholder>
        <w:docPart w:val="F9535002B9B04B7D83955997A9A5E9F8"/>
      </w:placeholder>
      <w:dataBinding w:prefixMappings="xmlns:ns0='http://schemas.microsoft.com/office/2006/coverPageProps' " w:xpath="/ns0:CoverPageProperties[1]/ns0:CompanyFax[1]" w:storeItemID="{55AF091B-3C7A-41E3-B477-F2FDAA23CFDA}"/>
      <w:text/>
    </w:sdtPr>
    <w:sdtEndPr/>
    <w:sdtContent>
      <w:p w:rsidR="00FD7BE9" w:rsidRDefault="002D625C">
        <w:pPr>
          <w:pStyle w:val="Header"/>
        </w:pPr>
        <w:r>
          <w:t>43 North Condominium Association Member</w:t>
        </w:r>
      </w:p>
    </w:sdtContent>
  </w:sdt>
  <w:p w:rsidR="00FD7BE9" w:rsidRDefault="00016867">
    <w:pPr>
      <w:pStyle w:val="Header"/>
    </w:pPr>
    <w:sdt>
      <w:sdtPr>
        <w:alias w:val="Date"/>
        <w:tag w:val="Date"/>
        <w:id w:val="-447781685"/>
        <w:placeholder>
          <w:docPart w:val="8D1B4B6F4BAE4E40A3DBC3EE3C060DA7"/>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r w:rsidR="00884E14">
          <w:t>[Date]</w:t>
        </w:r>
      </w:sdtContent>
    </w:sdt>
  </w:p>
  <w:p w:rsidR="00FD7BE9" w:rsidRDefault="00884E14">
    <w:pPr>
      <w:pStyle w:val="Header"/>
    </w:pPr>
    <w:r>
      <w:t xml:space="preserve">Page </w:t>
    </w:r>
    <w:r>
      <w:fldChar w:fldCharType="begin"/>
    </w:r>
    <w:r>
      <w:instrText xml:space="preserve"> PAGE   \* MERGEFORMAT </w:instrText>
    </w:r>
    <w:r>
      <w:fldChar w:fldCharType="separate"/>
    </w:r>
    <w:r w:rsidR="003F4941">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936"/>
    <w:rsid w:val="00016867"/>
    <w:rsid w:val="001926C3"/>
    <w:rsid w:val="00196F9E"/>
    <w:rsid w:val="001A5D1E"/>
    <w:rsid w:val="001A7936"/>
    <w:rsid w:val="001F3936"/>
    <w:rsid w:val="002C6C80"/>
    <w:rsid w:val="002D625C"/>
    <w:rsid w:val="002E3E28"/>
    <w:rsid w:val="00300C9D"/>
    <w:rsid w:val="003F4941"/>
    <w:rsid w:val="004C422E"/>
    <w:rsid w:val="00511EC1"/>
    <w:rsid w:val="0059698A"/>
    <w:rsid w:val="005E5BF9"/>
    <w:rsid w:val="005E7E93"/>
    <w:rsid w:val="00686327"/>
    <w:rsid w:val="00802520"/>
    <w:rsid w:val="00884E14"/>
    <w:rsid w:val="008E4979"/>
    <w:rsid w:val="00901D47"/>
    <w:rsid w:val="00AA112C"/>
    <w:rsid w:val="00B1175D"/>
    <w:rsid w:val="00B65678"/>
    <w:rsid w:val="00B849ED"/>
    <w:rsid w:val="00DC007E"/>
    <w:rsid w:val="00FD7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40" w:line="276" w:lineRule="auto"/>
      </w:pPr>
    </w:pPrDefault>
  </w:docDefaults>
  <w:latentStyles w:defLockedState="0" w:defUIPriority="99" w:defSemiHidden="0" w:defUnhideWhenUsed="0" w:defQFormat="0" w:count="371">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pacing w:val="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pPr>
      <w:spacing w:after="0"/>
    </w:pPr>
  </w:style>
  <w:style w:type="paragraph" w:styleId="Closing">
    <w:name w:val="Closing"/>
    <w:basedOn w:val="Normal"/>
    <w:next w:val="Signature"/>
    <w:qFormat/>
    <w:pPr>
      <w:keepNext/>
      <w:spacing w:after="1000" w:line="240" w:lineRule="auto"/>
    </w:pPr>
  </w:style>
  <w:style w:type="paragraph" w:styleId="Signature">
    <w:name w:val="Signature"/>
    <w:basedOn w:val="Normal"/>
    <w:next w:val="Normal"/>
    <w:qFormat/>
    <w:pPr>
      <w:keepNext/>
      <w:spacing w:after="360"/>
      <w:contextualSpacing/>
    </w:pPr>
  </w:style>
  <w:style w:type="paragraph" w:styleId="Date">
    <w:name w:val="Date"/>
    <w:basedOn w:val="Normal"/>
    <w:next w:val="Normal"/>
    <w:qFormat/>
    <w:pPr>
      <w:spacing w:after="480" w:line="240" w:lineRule="auto"/>
    </w:pPr>
  </w:style>
  <w:style w:type="paragraph" w:styleId="Header">
    <w:name w:val="header"/>
    <w:basedOn w:val="Normal"/>
    <w:link w:val="HeaderChar"/>
    <w:uiPriority w:val="99"/>
    <w:unhideWhenUsed/>
    <w:pPr>
      <w:tabs>
        <w:tab w:val="center" w:pos="4680"/>
        <w:tab w:val="right" w:pos="9360"/>
      </w:tabs>
      <w:contextualSpacing/>
    </w:pPr>
  </w:style>
  <w:style w:type="character" w:customStyle="1" w:styleId="HeaderChar">
    <w:name w:val="Header Char"/>
    <w:basedOn w:val="DefaultParagraphFont"/>
    <w:link w:val="Header"/>
    <w:uiPriority w:val="99"/>
    <w:rPr>
      <w:spacing w:val="4"/>
      <w:sz w:val="20"/>
    </w:rPr>
  </w:style>
  <w:style w:type="character" w:styleId="PlaceholderText">
    <w:name w:val="Placeholder Text"/>
    <w:basedOn w:val="DefaultParagraphFont"/>
    <w:uiPriority w:val="99"/>
    <w:semiHidden/>
    <w:rPr>
      <w:color w:val="808080"/>
    </w:rPr>
  </w:style>
  <w:style w:type="paragraph" w:styleId="Salutation">
    <w:name w:val="Salutation"/>
    <w:basedOn w:val="Normal"/>
    <w:next w:val="Normal"/>
    <w:qFormat/>
    <w:pPr>
      <w:spacing w:before="400" w:after="200"/>
    </w:pPr>
  </w:style>
  <w:style w:type="paragraph" w:styleId="BalloonText">
    <w:name w:val="Balloon Text"/>
    <w:basedOn w:val="Normal"/>
    <w:link w:val="BalloonTextChar"/>
    <w:uiPriority w:val="99"/>
    <w:semiHidden/>
    <w:unhideWhenUsed/>
    <w:rsid w:val="00511E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EC1"/>
    <w:rPr>
      <w:rFonts w:ascii="Segoe UI" w:hAnsi="Segoe UI" w:cs="Segoe UI"/>
      <w:spacing w:val="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45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01\AppData\Roaming\Microsoft\Templates\Letter%20requesting%20assistance%20with%20job%20search.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D1B4B6F4BAE4E40A3DBC3EE3C060DA7"/>
        <w:category>
          <w:name w:val="General"/>
          <w:gallery w:val="placeholder"/>
        </w:category>
        <w:types>
          <w:type w:val="bbPlcHdr"/>
        </w:types>
        <w:behaviors>
          <w:behavior w:val="content"/>
        </w:behaviors>
        <w:guid w:val="{92057EFF-69FB-4D6A-A702-B080F2DA28F4}"/>
      </w:docPartPr>
      <w:docPartBody>
        <w:p w:rsidR="00E95129" w:rsidRDefault="00E95129">
          <w:pPr>
            <w:pStyle w:val="8D1B4B6F4BAE4E40A3DBC3EE3C060DA7"/>
          </w:pPr>
          <w:r>
            <w:t>[Date]</w:t>
          </w:r>
        </w:p>
      </w:docPartBody>
    </w:docPart>
    <w:docPart>
      <w:docPartPr>
        <w:name w:val="D8024685A3A1400291378DF129434F20"/>
        <w:category>
          <w:name w:val="General"/>
          <w:gallery w:val="placeholder"/>
        </w:category>
        <w:types>
          <w:type w:val="bbPlcHdr"/>
        </w:types>
        <w:behaviors>
          <w:behavior w:val="content"/>
        </w:behaviors>
        <w:guid w:val="{98A4F436-7956-493E-89CD-81E06D1DD633}"/>
      </w:docPartPr>
      <w:docPartBody>
        <w:p w:rsidR="00E95129" w:rsidRDefault="00E95129">
          <w:pPr>
            <w:pStyle w:val="D8024685A3A1400291378DF129434F20"/>
          </w:pPr>
          <w:r>
            <w:rPr>
              <w:rStyle w:val="PlaceholderText"/>
            </w:rPr>
            <w:t>[Recipient Name]</w:t>
          </w:r>
        </w:p>
      </w:docPartBody>
    </w:docPart>
    <w:docPart>
      <w:docPartPr>
        <w:name w:val="F9535002B9B04B7D83955997A9A5E9F8"/>
        <w:category>
          <w:name w:val="General"/>
          <w:gallery w:val="placeholder"/>
        </w:category>
        <w:types>
          <w:type w:val="bbPlcHdr"/>
        </w:types>
        <w:behaviors>
          <w:behavior w:val="content"/>
        </w:behaviors>
        <w:guid w:val="{7E432BB2-BD79-47AF-96E7-934D59B2B2DA}"/>
      </w:docPartPr>
      <w:docPartBody>
        <w:p w:rsidR="00E95129" w:rsidRDefault="00E95129">
          <w:pPr>
            <w:pStyle w:val="F9535002B9B04B7D83955997A9A5E9F8"/>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129"/>
    <w:rsid w:val="00E95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923700997C46209C2DE491A3E3F72A">
    <w:name w:val="90923700997C46209C2DE491A3E3F72A"/>
  </w:style>
  <w:style w:type="paragraph" w:customStyle="1" w:styleId="26C48ECF8D5E4D5E9BE603479CEBB239">
    <w:name w:val="26C48ECF8D5E4D5E9BE603479CEBB239"/>
  </w:style>
  <w:style w:type="paragraph" w:customStyle="1" w:styleId="29EE50353F32470B9C5D6E90EFE12315">
    <w:name w:val="29EE50353F32470B9C5D6E90EFE12315"/>
  </w:style>
  <w:style w:type="paragraph" w:customStyle="1" w:styleId="8D1B4B6F4BAE4E40A3DBC3EE3C060DA7">
    <w:name w:val="8D1B4B6F4BAE4E40A3DBC3EE3C060DA7"/>
  </w:style>
  <w:style w:type="character" w:styleId="PlaceholderText">
    <w:name w:val="Placeholder Text"/>
    <w:basedOn w:val="DefaultParagraphFont"/>
    <w:uiPriority w:val="99"/>
    <w:semiHidden/>
    <w:rPr>
      <w:color w:val="808080"/>
    </w:rPr>
  </w:style>
  <w:style w:type="paragraph" w:customStyle="1" w:styleId="D8024685A3A1400291378DF129434F20">
    <w:name w:val="D8024685A3A1400291378DF129434F20"/>
  </w:style>
  <w:style w:type="paragraph" w:customStyle="1" w:styleId="83C4D6382A4145E0BCDD57499C16A5F2">
    <w:name w:val="83C4D6382A4145E0BCDD57499C16A5F2"/>
  </w:style>
  <w:style w:type="paragraph" w:customStyle="1" w:styleId="F9535002B9B04B7D83955997A9A5E9F8">
    <w:name w:val="F9535002B9B04B7D83955997A9A5E9F8"/>
  </w:style>
  <w:style w:type="paragraph" w:customStyle="1" w:styleId="ED87F1347A754060A23156FD81764F99">
    <w:name w:val="ED87F1347A754060A23156FD81764F99"/>
  </w:style>
  <w:style w:type="paragraph" w:customStyle="1" w:styleId="A0F05EBED2B4447DA10C074CE30696E2">
    <w:name w:val="A0F05EBED2B4447DA10C074CE30696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43 North Condominium Association Member</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D18E45-425D-4D11-A7AF-194D87092DA4}"/>
</file>

<file path=customXml/itemProps3.xml><?xml version="1.0" encoding="utf-8"?>
<ds:datastoreItem xmlns:ds="http://schemas.openxmlformats.org/officeDocument/2006/customXml" ds:itemID="{6CFE56B2-AB9E-4DCD-B140-B2A25DA0CBD2}"/>
</file>

<file path=customXml/itemProps4.xml><?xml version="1.0" encoding="utf-8"?>
<ds:datastoreItem xmlns:ds="http://schemas.openxmlformats.org/officeDocument/2006/customXml" ds:itemID="{74A9110E-E378-4692-BE9E-05F342463326}"/>
</file>

<file path=docProps/app.xml><?xml version="1.0" encoding="utf-8"?>
<Properties xmlns="http://schemas.openxmlformats.org/officeDocument/2006/extended-properties" xmlns:vt="http://schemas.openxmlformats.org/officeDocument/2006/docPropsVTypes">
  <Template>Letter requesting assistance with job search</Template>
  <TotalTime>0</TotalTime>
  <Pages>1</Pages>
  <Words>325</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1</cp:revision>
  <dcterms:created xsi:type="dcterms:W3CDTF">2018-03-22T21:30:00Z</dcterms:created>
  <dcterms:modified xsi:type="dcterms:W3CDTF">2018-03-22T21:30:00Z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TC034649659991</vt:lpwstr>
  </property>
  <property fmtid="{D5CDD505-2E9C-101B-9397-08002B2CF9AE}" pid="3" name="ContentTypeId">
    <vt:lpwstr>0x010100945833250F1FA14181152E496B7BA299</vt:lpwstr>
  </property>
</Properties>
</file>