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78" w:rsidRDefault="003C2A82">
      <w:pPr>
        <w:pStyle w:val="Address"/>
      </w:pPr>
      <w:r>
        <w:t>December 17, 2018</w:t>
      </w:r>
    </w:p>
    <w:p w:rsidR="00B65678" w:rsidRDefault="00B65678">
      <w:pPr>
        <w:pStyle w:val="Address"/>
      </w:pPr>
    </w:p>
    <w:p w:rsidR="00FD7BE9" w:rsidRDefault="00B65678">
      <w:pPr>
        <w:pStyle w:val="Address"/>
      </w:pPr>
      <w:r>
        <w:t>43 North Condominium Association</w:t>
      </w:r>
    </w:p>
    <w:p w:rsidR="00FD7BE9" w:rsidRDefault="003F4941">
      <w:pPr>
        <w:pStyle w:val="Address"/>
      </w:pPr>
      <w:r>
        <w:t>1777 RW Berends</w:t>
      </w:r>
    </w:p>
    <w:p w:rsidR="00FD7BE9" w:rsidRDefault="003F4941" w:rsidP="003F4941">
      <w:pPr>
        <w:pStyle w:val="Address"/>
      </w:pPr>
      <w:r>
        <w:t>Wyoming</w:t>
      </w:r>
      <w:r w:rsidR="00B65678">
        <w:t>, MI 49</w:t>
      </w:r>
      <w:r>
        <w:t>519</w:t>
      </w:r>
    </w:p>
    <w:p w:rsidR="00FD7BE9" w:rsidRDefault="00884E14">
      <w:pPr>
        <w:pStyle w:val="Salutation"/>
      </w:pPr>
      <w:r>
        <w:t xml:space="preserve">Dear </w:t>
      </w:r>
      <w:sdt>
        <w:sdtPr>
          <w:alias w:val="Recipient Name"/>
          <w:tag w:val=""/>
          <w:id w:val="569389569"/>
          <w:placeholder>
            <w:docPart w:val="D8024685A3A1400291378DF129434F20"/>
          </w:placeholder>
          <w:dataBinding w:prefixMappings="xmlns:ns0='http://schemas.microsoft.com/office/2006/coverPageProps' " w:xpath="/ns0:CoverPageProperties[1]/ns0:CompanyFax[1]" w:storeItemID="{55AF091B-3C7A-41E3-B477-F2FDAA23CFDA}"/>
          <w:text/>
        </w:sdtPr>
        <w:sdtEndPr/>
        <w:sdtContent>
          <w:r w:rsidR="002D625C">
            <w:t>43 North Condominium Association Member</w:t>
          </w:r>
        </w:sdtContent>
      </w:sdt>
      <w:r>
        <w:t>:</w:t>
      </w:r>
    </w:p>
    <w:p w:rsidR="003C2A82" w:rsidRDefault="004B78A1" w:rsidP="00FD5C2C">
      <w:r>
        <w:t>As w</w:t>
      </w:r>
      <w:r w:rsidR="003C2A82">
        <w:t>e approach the end of 2018 we have reviewed the annual association budget and have see</w:t>
      </w:r>
      <w:r w:rsidR="00ED1AEC">
        <w:t>n</w:t>
      </w:r>
      <w:r w:rsidR="003C2A82">
        <w:t xml:space="preserve"> </w:t>
      </w:r>
      <w:r w:rsidR="00027B47">
        <w:t>higher than budgeted amounts</w:t>
      </w:r>
      <w:r w:rsidR="00ED1AEC">
        <w:t xml:space="preserve"> in a few categories</w:t>
      </w:r>
      <w:r w:rsidR="00027B47">
        <w:t>.</w:t>
      </w:r>
      <w:r w:rsidR="003C2A82">
        <w:t xml:space="preserve">  </w:t>
      </w:r>
      <w:r w:rsidR="00027B47">
        <w:t xml:space="preserve">The </w:t>
      </w:r>
      <w:r w:rsidR="003C2A82">
        <w:t>large</w:t>
      </w:r>
      <w:r w:rsidR="00027B47">
        <w:t xml:space="preserve">st </w:t>
      </w:r>
      <w:r w:rsidR="003C2A82">
        <w:t>expense in the budget i</w:t>
      </w:r>
      <w:r w:rsidR="00027B47">
        <w:t xml:space="preserve">s snow plowing and salting.  </w:t>
      </w:r>
      <w:r w:rsidR="00555347">
        <w:t xml:space="preserve">The plowing contract increased </w:t>
      </w:r>
      <w:r w:rsidR="00FD5C2C">
        <w:t>to $3,</w:t>
      </w:r>
      <w:r w:rsidR="003C2A82">
        <w:t>2</w:t>
      </w:r>
      <w:r w:rsidR="00FD5C2C">
        <w:t>00 last year as</w:t>
      </w:r>
      <w:r w:rsidR="00606DF7">
        <w:t xml:space="preserve"> contractors have continued to raise prices for this service.</w:t>
      </w:r>
      <w:r w:rsidR="00FD5C2C">
        <w:t xml:space="preserve">  The reason this category has run so high is due to the price for salting our streets.  This is something that is handled on a separate basis due to the high cost of salt.  As the experience in th</w:t>
      </w:r>
      <w:r w:rsidR="003C2A82">
        <w:t>e</w:t>
      </w:r>
      <w:r w:rsidR="00FD5C2C">
        <w:t xml:space="preserve"> past </w:t>
      </w:r>
      <w:r w:rsidR="003C2A82">
        <w:t xml:space="preserve">few </w:t>
      </w:r>
      <w:r w:rsidR="00FD5C2C">
        <w:t>year</w:t>
      </w:r>
      <w:r w:rsidR="003C2A82">
        <w:t>s</w:t>
      </w:r>
      <w:r w:rsidR="00FD5C2C">
        <w:t xml:space="preserve"> has shown this expense is something we </w:t>
      </w:r>
      <w:r w:rsidR="003C2A82">
        <w:t>will</w:t>
      </w:r>
      <w:r w:rsidR="00FD5C2C">
        <w:t xml:space="preserve"> have to increase the budget for.</w:t>
      </w:r>
      <w:r w:rsidR="00585138">
        <w:t xml:space="preserve">  In addition we have had the contractor evaluate areas for w</w:t>
      </w:r>
      <w:bookmarkStart w:id="0" w:name="_GoBack"/>
      <w:bookmarkEnd w:id="0"/>
      <w:r w:rsidR="00585138">
        <w:t>here salting is necessary in order to reduce the amount of salting charges experienced going forward.</w:t>
      </w:r>
    </w:p>
    <w:p w:rsidR="003C2A82" w:rsidRDefault="003C2A82" w:rsidP="00FD5C2C">
      <w:r>
        <w:t>The other area that has run higher than budget i</w:t>
      </w:r>
      <w:r w:rsidR="00ED1AEC">
        <w:t>s</w:t>
      </w:r>
      <w:r>
        <w:t xml:space="preserve"> in the landscape maintenance expense.  </w:t>
      </w:r>
      <w:r w:rsidR="00606DF7">
        <w:t xml:space="preserve">It would be our intent to go back to the market to competitively bid these services in the spring of 2019 to bring these expenses down as well. </w:t>
      </w:r>
    </w:p>
    <w:p w:rsidR="00555347" w:rsidRDefault="00ED1AEC" w:rsidP="00FD5C2C">
      <w:r>
        <w:t>Since the budget was originally set up in 2015 th</w:t>
      </w:r>
      <w:r w:rsidR="00E96233">
        <w:t xml:space="preserve">e </w:t>
      </w:r>
      <w:r>
        <w:t xml:space="preserve">Association </w:t>
      </w:r>
      <w:r w:rsidR="00E96233">
        <w:t>ha</w:t>
      </w:r>
      <w:r>
        <w:t>s</w:t>
      </w:r>
      <w:r w:rsidR="00E96233">
        <w:t xml:space="preserve"> tried to keep the dues amounts flat.  </w:t>
      </w:r>
      <w:r>
        <w:t>After three years of no increases and b</w:t>
      </w:r>
      <w:r w:rsidR="00FA681E">
        <w:t>ased on the actual costs incurred over the past few seasons, w</w:t>
      </w:r>
      <w:r w:rsidR="00555347">
        <w:t xml:space="preserve">e are </w:t>
      </w:r>
      <w:r w:rsidR="00E96233">
        <w:t xml:space="preserve">having to increase dues for the 2019 season.  We are </w:t>
      </w:r>
      <w:r w:rsidR="00606DF7">
        <w:t>setting</w:t>
      </w:r>
      <w:r w:rsidR="00555347">
        <w:t xml:space="preserve"> </w:t>
      </w:r>
      <w:r w:rsidR="00606DF7">
        <w:t>the</w:t>
      </w:r>
      <w:r w:rsidR="00555347">
        <w:t xml:space="preserve"> annual Association Dues amount of $</w:t>
      </w:r>
      <w:r>
        <w:t>6</w:t>
      </w:r>
      <w:r w:rsidR="00606DF7">
        <w:t>25</w:t>
      </w:r>
      <w:r w:rsidR="00555347">
        <w:t xml:space="preserve"> in 2019</w:t>
      </w:r>
      <w:r w:rsidR="00FA681E">
        <w:t xml:space="preserve"> to </w:t>
      </w:r>
      <w:r w:rsidR="00606DF7">
        <w:t>cover the actual expenses</w:t>
      </w:r>
      <w:r w:rsidR="00FA681E">
        <w:t xml:space="preserve"> in 2018</w:t>
      </w:r>
      <w:r w:rsidR="00555347">
        <w:t>.</w:t>
      </w:r>
      <w:r w:rsidR="00FA681E">
        <w:t xml:space="preserve">  We will then reevaluate at the end of 2019 to determine a new annual amount for 2020.</w:t>
      </w:r>
    </w:p>
    <w:p w:rsidR="00E96233" w:rsidRDefault="00E96233" w:rsidP="00E96233">
      <w:r>
        <w:t>In order for members of the Association to control the expenses in the annual budget we would like to establish an advisory committee of three residents of 43 North to work with us in soliciting and selecting bids for the 2019 Landscaping Maintenance contract.  These advisory members can provide feedback on the desires of the residents going forward on any questions that might arise.</w:t>
      </w:r>
    </w:p>
    <w:p w:rsidR="003F4941" w:rsidRDefault="006A1646" w:rsidP="003F4941">
      <w:r>
        <w:t>We w</w:t>
      </w:r>
      <w:r w:rsidR="00606DF7">
        <w:t xml:space="preserve">ould be interested to hear if there </w:t>
      </w:r>
      <w:r w:rsidR="00C70EF2">
        <w:t>are any members that are willing to participate in the advisory committee.  If you have any other questions, I am happy to help in any way that I can.  Your thoughts and f</w:t>
      </w:r>
      <w:r>
        <w:t xml:space="preserve">eedback can be emailed to me at </w:t>
      </w:r>
      <w:hyperlink r:id="rId8" w:history="1">
        <w:r w:rsidRPr="003427FD">
          <w:rPr>
            <w:rStyle w:val="Hyperlink"/>
          </w:rPr>
          <w:t>jklaasen@jimtibbehomes.com</w:t>
        </w:r>
      </w:hyperlink>
      <w:r>
        <w:t>.</w:t>
      </w:r>
      <w:r w:rsidR="00C70EF2">
        <w:t xml:space="preserve">  </w:t>
      </w:r>
      <w:r>
        <w:t>T</w:t>
      </w:r>
      <w:r w:rsidR="003F4941">
        <w:t xml:space="preserve">hank you </w:t>
      </w:r>
      <w:r w:rsidR="00C70EF2">
        <w:t xml:space="preserve">and </w:t>
      </w:r>
      <w:r>
        <w:t>we look forward to hearing your thoughts</w:t>
      </w:r>
      <w:r w:rsidR="00C70EF2">
        <w:t>.</w:t>
      </w:r>
    </w:p>
    <w:p w:rsidR="003F4941" w:rsidRDefault="003F4941" w:rsidP="003F4941">
      <w:r>
        <w:t>Sincerely,</w:t>
      </w:r>
    </w:p>
    <w:p w:rsidR="00606DF7" w:rsidRDefault="00606DF7" w:rsidP="003F4941"/>
    <w:p w:rsidR="002D625C" w:rsidRPr="002D625C" w:rsidRDefault="002D625C" w:rsidP="003F4941">
      <w:r>
        <w:t>43 North Condominium Association</w:t>
      </w:r>
    </w:p>
    <w:sectPr w:rsidR="002D625C" w:rsidRPr="002D625C">
      <w:headerReference w:type="default" r:id="rId9"/>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936" w:rsidRDefault="001A7936">
      <w:pPr>
        <w:spacing w:after="0" w:line="240" w:lineRule="auto"/>
      </w:pPr>
      <w:r>
        <w:separator/>
      </w:r>
    </w:p>
  </w:endnote>
  <w:endnote w:type="continuationSeparator" w:id="0">
    <w:p w:rsidR="001A7936" w:rsidRDefault="001A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936" w:rsidRDefault="001A7936">
      <w:pPr>
        <w:spacing w:after="0" w:line="240" w:lineRule="auto"/>
      </w:pPr>
      <w:r>
        <w:separator/>
      </w:r>
    </w:p>
  </w:footnote>
  <w:footnote w:type="continuationSeparator" w:id="0">
    <w:p w:rsidR="001A7936" w:rsidRDefault="001A79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F9535002B9B04B7D83955997A9A5E9F8"/>
      </w:placeholder>
      <w:dataBinding w:prefixMappings="xmlns:ns0='http://schemas.microsoft.com/office/2006/coverPageProps' " w:xpath="/ns0:CoverPageProperties[1]/ns0:CompanyFax[1]" w:storeItemID="{55AF091B-3C7A-41E3-B477-F2FDAA23CFDA}"/>
      <w:text/>
    </w:sdtPr>
    <w:sdtEndPr/>
    <w:sdtContent>
      <w:p w:rsidR="00FD7BE9" w:rsidRDefault="002D625C">
        <w:pPr>
          <w:pStyle w:val="Header"/>
        </w:pPr>
        <w:r>
          <w:t>43 North Condominium Association Member</w:t>
        </w:r>
      </w:p>
    </w:sdtContent>
  </w:sdt>
  <w:p w:rsidR="00FD7BE9" w:rsidRDefault="00ED1AEC">
    <w:pPr>
      <w:pStyle w:val="Header"/>
    </w:pPr>
    <w:sdt>
      <w:sdtPr>
        <w:alias w:val="Date"/>
        <w:tag w:val="Date"/>
        <w:id w:val="-447781685"/>
        <w:placeholder>
          <w:docPart w:val="8D1B4B6F4BAE4E40A3DBC3EE3C060DA7"/>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rsidR="00884E14">
          <w:t>[Date]</w:t>
        </w:r>
      </w:sdtContent>
    </w:sdt>
  </w:p>
  <w:p w:rsidR="00FD7BE9" w:rsidRDefault="00884E14">
    <w:pPr>
      <w:pStyle w:val="Header"/>
    </w:pPr>
    <w:r>
      <w:t xml:space="preserve">Page </w:t>
    </w:r>
    <w:r>
      <w:fldChar w:fldCharType="begin"/>
    </w:r>
    <w:r>
      <w:instrText xml:space="preserve"> PAGE   \* MERGEFORMAT </w:instrText>
    </w:r>
    <w:r>
      <w:fldChar w:fldCharType="separate"/>
    </w:r>
    <w:r w:rsidR="00C70EF2">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36"/>
    <w:rsid w:val="00016867"/>
    <w:rsid w:val="00027B47"/>
    <w:rsid w:val="0010474D"/>
    <w:rsid w:val="001926C3"/>
    <w:rsid w:val="00196F9E"/>
    <w:rsid w:val="001A5D1E"/>
    <w:rsid w:val="001A7936"/>
    <w:rsid w:val="001F3936"/>
    <w:rsid w:val="002C6C80"/>
    <w:rsid w:val="002D625C"/>
    <w:rsid w:val="002E3E28"/>
    <w:rsid w:val="00300C9D"/>
    <w:rsid w:val="003C2A82"/>
    <w:rsid w:val="003F4941"/>
    <w:rsid w:val="004B78A1"/>
    <w:rsid w:val="004C422E"/>
    <w:rsid w:val="00511EC1"/>
    <w:rsid w:val="00555347"/>
    <w:rsid w:val="00585138"/>
    <w:rsid w:val="0059698A"/>
    <w:rsid w:val="005E5BF9"/>
    <w:rsid w:val="005E7E93"/>
    <w:rsid w:val="00606DF7"/>
    <w:rsid w:val="00686327"/>
    <w:rsid w:val="006A1646"/>
    <w:rsid w:val="00802520"/>
    <w:rsid w:val="00884E14"/>
    <w:rsid w:val="008E4979"/>
    <w:rsid w:val="00901D47"/>
    <w:rsid w:val="00AA112C"/>
    <w:rsid w:val="00B1175D"/>
    <w:rsid w:val="00B65678"/>
    <w:rsid w:val="00B849ED"/>
    <w:rsid w:val="00C70EF2"/>
    <w:rsid w:val="00DC007E"/>
    <w:rsid w:val="00E36E49"/>
    <w:rsid w:val="00E96233"/>
    <w:rsid w:val="00ED1AEC"/>
    <w:rsid w:val="00FA681E"/>
    <w:rsid w:val="00FD5C2C"/>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klaasen@jimtibbehomes.com"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B4B6F4BAE4E40A3DBC3EE3C060DA7"/>
        <w:category>
          <w:name w:val="General"/>
          <w:gallery w:val="placeholder"/>
        </w:category>
        <w:types>
          <w:type w:val="bbPlcHdr"/>
        </w:types>
        <w:behaviors>
          <w:behavior w:val="content"/>
        </w:behaviors>
        <w:guid w:val="{92057EFF-69FB-4D6A-A702-B080F2DA28F4}"/>
      </w:docPartPr>
      <w:docPartBody>
        <w:p w:rsidR="00E95129" w:rsidRDefault="00E95129">
          <w:pPr>
            <w:pStyle w:val="8D1B4B6F4BAE4E40A3DBC3EE3C060DA7"/>
          </w:pPr>
          <w:r>
            <w:t>[Date]</w:t>
          </w:r>
        </w:p>
      </w:docPartBody>
    </w:docPart>
    <w:docPart>
      <w:docPartPr>
        <w:name w:val="D8024685A3A1400291378DF129434F20"/>
        <w:category>
          <w:name w:val="General"/>
          <w:gallery w:val="placeholder"/>
        </w:category>
        <w:types>
          <w:type w:val="bbPlcHdr"/>
        </w:types>
        <w:behaviors>
          <w:behavior w:val="content"/>
        </w:behaviors>
        <w:guid w:val="{98A4F436-7956-493E-89CD-81E06D1DD633}"/>
      </w:docPartPr>
      <w:docPartBody>
        <w:p w:rsidR="00E95129" w:rsidRDefault="00E95129">
          <w:pPr>
            <w:pStyle w:val="D8024685A3A1400291378DF129434F20"/>
          </w:pPr>
          <w:r>
            <w:rPr>
              <w:rStyle w:val="PlaceholderText"/>
            </w:rPr>
            <w:t>[Recipient Name]</w:t>
          </w:r>
        </w:p>
      </w:docPartBody>
    </w:docPart>
    <w:docPart>
      <w:docPartPr>
        <w:name w:val="F9535002B9B04B7D83955997A9A5E9F8"/>
        <w:category>
          <w:name w:val="General"/>
          <w:gallery w:val="placeholder"/>
        </w:category>
        <w:types>
          <w:type w:val="bbPlcHdr"/>
        </w:types>
        <w:behaviors>
          <w:behavior w:val="content"/>
        </w:behaviors>
        <w:guid w:val="{7E432BB2-BD79-47AF-96E7-934D59B2B2DA}"/>
      </w:docPartPr>
      <w:docPartBody>
        <w:p w:rsidR="00E95129" w:rsidRDefault="00E95129">
          <w:pPr>
            <w:pStyle w:val="F9535002B9B04B7D83955997A9A5E9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29"/>
    <w:rsid w:val="00E9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23700997C46209C2DE491A3E3F72A">
    <w:name w:val="90923700997C46209C2DE491A3E3F72A"/>
  </w:style>
  <w:style w:type="paragraph" w:customStyle="1" w:styleId="26C48ECF8D5E4D5E9BE603479CEBB239">
    <w:name w:val="26C48ECF8D5E4D5E9BE603479CEBB239"/>
  </w:style>
  <w:style w:type="paragraph" w:customStyle="1" w:styleId="29EE50353F32470B9C5D6E90EFE12315">
    <w:name w:val="29EE50353F32470B9C5D6E90EFE12315"/>
  </w:style>
  <w:style w:type="paragraph" w:customStyle="1" w:styleId="8D1B4B6F4BAE4E40A3DBC3EE3C060DA7">
    <w:name w:val="8D1B4B6F4BAE4E40A3DBC3EE3C060DA7"/>
  </w:style>
  <w:style w:type="character" w:styleId="PlaceholderText">
    <w:name w:val="Placeholder Text"/>
    <w:basedOn w:val="DefaultParagraphFont"/>
    <w:uiPriority w:val="99"/>
    <w:semiHidden/>
    <w:rPr>
      <w:color w:val="808080"/>
    </w:rPr>
  </w:style>
  <w:style w:type="paragraph" w:customStyle="1" w:styleId="D8024685A3A1400291378DF129434F20">
    <w:name w:val="D8024685A3A1400291378DF129434F20"/>
  </w:style>
  <w:style w:type="paragraph" w:customStyle="1" w:styleId="83C4D6382A4145E0BCDD57499C16A5F2">
    <w:name w:val="83C4D6382A4145E0BCDD57499C16A5F2"/>
  </w:style>
  <w:style w:type="paragraph" w:customStyle="1" w:styleId="F9535002B9B04B7D83955997A9A5E9F8">
    <w:name w:val="F9535002B9B04B7D83955997A9A5E9F8"/>
  </w:style>
  <w:style w:type="paragraph" w:customStyle="1" w:styleId="ED87F1347A754060A23156FD81764F99">
    <w:name w:val="ED87F1347A754060A23156FD81764F99"/>
  </w:style>
  <w:style w:type="paragraph" w:customStyle="1" w:styleId="A0F05EBED2B4447DA10C074CE30696E2">
    <w:name w:val="A0F05EBED2B4447DA10C074CE3069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911EA2-BCAB-4402-98B1-90AD439B36E3}"/>
</file>

<file path=customXml/itemProps3.xml><?xml version="1.0" encoding="utf-8"?>
<ds:datastoreItem xmlns:ds="http://schemas.openxmlformats.org/officeDocument/2006/customXml" ds:itemID="{679BE915-7608-4C0E-8AEC-240A63627B2B}"/>
</file>

<file path=customXml/itemProps4.xml><?xml version="1.0" encoding="utf-8"?>
<ds:datastoreItem xmlns:ds="http://schemas.openxmlformats.org/officeDocument/2006/customXml" ds:itemID="{33D7014D-9129-438E-9691-891B13BCFB9C}"/>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2018-12-17T14:09:00Z</dcterms:created>
  <dcterms:modified xsi:type="dcterms:W3CDTF">2018-12-19T16:44:00Z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